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06D1" w:rsidRPr="001906D1" w:rsidRDefault="001906D1" w:rsidP="001906D1">
      <w:pPr>
        <w:pStyle w:val="Untertitel"/>
      </w:pPr>
      <w:r w:rsidRPr="001906D1">
        <w:rPr>
          <w:b/>
          <w:i/>
          <w:u w:val="single"/>
        </w:rPr>
        <w:t>Hinweis:</w:t>
      </w:r>
      <w:r w:rsidRPr="001906D1">
        <w:t xml:space="preserve"> Bitte denken Sie daran, dass ein Muster </w:t>
      </w:r>
      <w:r w:rsidR="0005297C">
        <w:t>in der Regel nicht</w:t>
      </w:r>
      <w:r w:rsidRPr="001906D1">
        <w:t xml:space="preserve"> einfach übernommen werden kann, sondern auf den konkreten Sachverhalt angepasst werden muss.</w:t>
      </w:r>
    </w:p>
    <w:p w:rsidR="0016681B" w:rsidRPr="005B5F37" w:rsidRDefault="00735EBD" w:rsidP="001906D1">
      <w:pPr>
        <w:pStyle w:val="Untertitel"/>
        <w:rPr>
          <w:rStyle w:val="SchwacherVerweis"/>
        </w:rPr>
      </w:pPr>
      <w:r>
        <w:rPr>
          <w:rStyle w:val="SchwacherVerweis"/>
        </w:rPr>
        <w:t>ZENDAS Version 4.</w:t>
      </w:r>
      <w:r w:rsidR="00957057">
        <w:rPr>
          <w:rStyle w:val="SchwacherVerweis"/>
        </w:rPr>
        <w:t>3</w:t>
      </w:r>
      <w:r w:rsidR="00D75B64">
        <w:rPr>
          <w:rStyle w:val="SchwacherVerweis"/>
        </w:rPr>
        <w:t xml:space="preserve">, </w:t>
      </w:r>
      <w:r w:rsidR="00957057">
        <w:rPr>
          <w:rStyle w:val="SchwacherVerweis"/>
        </w:rPr>
        <w:t>18.01</w:t>
      </w:r>
      <w:r w:rsidR="001906D1" w:rsidRPr="005B5F37">
        <w:rPr>
          <w:rStyle w:val="SchwacherVerweis"/>
        </w:rPr>
        <w:t>.201</w:t>
      </w:r>
      <w:r w:rsidR="00957057">
        <w:rPr>
          <w:rStyle w:val="SchwacherVerweis"/>
        </w:rPr>
        <w:t>8</w:t>
      </w:r>
    </w:p>
    <w:p w:rsidR="001906D1" w:rsidRDefault="001906D1" w:rsidP="00CF6581">
      <w:pPr>
        <w:pStyle w:val="Titel"/>
        <w:spacing w:after="120"/>
        <w:ind w:left="499"/>
        <w:contextualSpacing w:val="0"/>
        <w:rPr>
          <w:rFonts w:ascii="Arial" w:hAnsi="Arial" w:cs="Arial"/>
          <w:color w:val="000000"/>
        </w:rPr>
      </w:pPr>
      <w:r w:rsidRPr="00017AC9">
        <w:rPr>
          <w:rFonts w:ascii="Arial" w:hAnsi="Arial" w:cs="Arial"/>
          <w:color w:val="000000"/>
        </w:rPr>
        <w:t>Muster-Vertrag zur</w:t>
      </w:r>
      <w:r w:rsidRPr="00017AC9">
        <w:rPr>
          <w:rFonts w:ascii="Arial" w:hAnsi="Arial" w:cs="Arial"/>
          <w:color w:val="000000"/>
        </w:rPr>
        <w:br/>
        <w:t>Datenverarbeitung im Auftrag</w:t>
      </w:r>
    </w:p>
    <w:p w:rsidR="001906D1" w:rsidRDefault="001906D1" w:rsidP="001906D1">
      <w:pPr>
        <w:pStyle w:val="KeinLeerraum"/>
        <w:jc w:val="center"/>
      </w:pPr>
    </w:p>
    <w:p w:rsidR="001906D1" w:rsidRDefault="001906D1" w:rsidP="001906D1">
      <w:pPr>
        <w:pStyle w:val="KeinLeerraum"/>
        <w:jc w:val="center"/>
      </w:pPr>
      <w:r w:rsidRPr="00017AC9">
        <w:t>Zwischen</w:t>
      </w:r>
    </w:p>
    <w:p w:rsidR="00AD69C1" w:rsidRPr="00017AC9" w:rsidRDefault="00AD69C1" w:rsidP="001906D1">
      <w:pPr>
        <w:pStyle w:val="KeinLeerraum"/>
        <w:jc w:val="center"/>
      </w:pPr>
    </w:p>
    <w:p w:rsidR="001906D1" w:rsidRDefault="001906D1" w:rsidP="001906D1">
      <w:pPr>
        <w:pStyle w:val="KeinLeerraum"/>
      </w:pPr>
    </w:p>
    <w:p w:rsidR="001906D1" w:rsidRPr="00017AC9" w:rsidRDefault="001906D1" w:rsidP="001906D1">
      <w:pPr>
        <w:pStyle w:val="KeinLeerraum"/>
      </w:pPr>
      <w:r w:rsidRPr="00017AC9">
        <w:t xml:space="preserve">der </w:t>
      </w:r>
      <w:r w:rsidRPr="0016681B">
        <w:rPr>
          <w:b/>
        </w:rPr>
        <w:fldChar w:fldCharType="begin">
          <w:ffData>
            <w:name w:val="Text7"/>
            <w:enabled/>
            <w:calcOnExit w:val="0"/>
            <w:textInput>
              <w:default w:val="Hochschule XY, Straße, Ort"/>
            </w:textInput>
          </w:ffData>
        </w:fldChar>
      </w:r>
      <w:bookmarkStart w:id="0" w:name="Text7"/>
      <w:r w:rsidRPr="0016681B">
        <w:rPr>
          <w:b/>
        </w:rPr>
        <w:instrText xml:space="preserve"> FORMTEXT </w:instrText>
      </w:r>
      <w:r w:rsidRPr="0016681B">
        <w:rPr>
          <w:b/>
        </w:rPr>
      </w:r>
      <w:r w:rsidRPr="0016681B">
        <w:rPr>
          <w:b/>
        </w:rPr>
        <w:fldChar w:fldCharType="separate"/>
      </w:r>
      <w:r w:rsidRPr="0016681B">
        <w:rPr>
          <w:b/>
          <w:noProof/>
        </w:rPr>
        <w:t>Hochschule XY, Straße, Ort</w:t>
      </w:r>
      <w:r w:rsidRPr="0016681B">
        <w:rPr>
          <w:b/>
        </w:rPr>
        <w:fldChar w:fldCharType="end"/>
      </w:r>
      <w:bookmarkEnd w:id="0"/>
      <w:r>
        <w:t>,</w:t>
      </w:r>
    </w:p>
    <w:p w:rsidR="001906D1" w:rsidRPr="00017AC9" w:rsidRDefault="001906D1" w:rsidP="001906D1">
      <w:pPr>
        <w:pStyle w:val="KeinLeerraum"/>
      </w:pPr>
      <w:proofErr w:type="gramStart"/>
      <w:r w:rsidRPr="00017AC9">
        <w:t>vertreten</w:t>
      </w:r>
      <w:proofErr w:type="gramEnd"/>
      <w:r w:rsidRPr="00017AC9">
        <w:t xml:space="preserve"> durch </w:t>
      </w:r>
      <w:r>
        <w:fldChar w:fldCharType="begin">
          <w:ffData>
            <w:name w:val="Text8"/>
            <w:enabled/>
            <w:calcOnExit w:val="0"/>
            <w:textInput>
              <w:default w:val="Vertretungsberechtigter"/>
            </w:textInput>
          </w:ffData>
        </w:fldChar>
      </w:r>
      <w:bookmarkStart w:id="1" w:name="Text8"/>
      <w:r>
        <w:instrText xml:space="preserve"> FORMTEXT </w:instrText>
      </w:r>
      <w:r>
        <w:fldChar w:fldCharType="separate"/>
      </w:r>
      <w:r>
        <w:rPr>
          <w:noProof/>
        </w:rPr>
        <w:t>Vertretungsberechtigter</w:t>
      </w:r>
      <w:r>
        <w:fldChar w:fldCharType="end"/>
      </w:r>
      <w:bookmarkEnd w:id="1"/>
    </w:p>
    <w:p w:rsidR="001906D1" w:rsidRDefault="001906D1" w:rsidP="001906D1">
      <w:pPr>
        <w:pStyle w:val="KeinLeerraum"/>
        <w:jc w:val="right"/>
        <w:rPr>
          <w:b/>
        </w:rPr>
      </w:pPr>
      <w:r w:rsidRPr="0016681B">
        <w:rPr>
          <w:b/>
        </w:rPr>
        <w:t xml:space="preserve">- Verantwortlicher </w:t>
      </w:r>
      <w:r w:rsidR="0079799B">
        <w:rPr>
          <w:b/>
        </w:rPr>
        <w:t>-</w:t>
      </w:r>
      <w:r w:rsidRPr="0016681B">
        <w:rPr>
          <w:b/>
        </w:rPr>
        <w:t xml:space="preserve"> </w:t>
      </w:r>
    </w:p>
    <w:p w:rsidR="00AD69C1" w:rsidRPr="0016681B" w:rsidRDefault="00AD69C1" w:rsidP="001906D1">
      <w:pPr>
        <w:pStyle w:val="KeinLeerraum"/>
        <w:jc w:val="right"/>
        <w:rPr>
          <w:b/>
        </w:rPr>
      </w:pPr>
    </w:p>
    <w:p w:rsidR="001906D1" w:rsidRPr="00017AC9" w:rsidRDefault="001906D1" w:rsidP="001906D1">
      <w:pPr>
        <w:pStyle w:val="KeinLeerraum"/>
      </w:pPr>
    </w:p>
    <w:p w:rsidR="001906D1" w:rsidRDefault="001906D1" w:rsidP="001906D1">
      <w:pPr>
        <w:pStyle w:val="KeinLeerraum"/>
        <w:jc w:val="center"/>
      </w:pPr>
      <w:r>
        <w:t>u</w:t>
      </w:r>
      <w:r w:rsidRPr="00017AC9">
        <w:t>nd</w:t>
      </w:r>
    </w:p>
    <w:p w:rsidR="00AD69C1" w:rsidRDefault="00AD69C1" w:rsidP="001906D1">
      <w:pPr>
        <w:pStyle w:val="KeinLeerraum"/>
        <w:jc w:val="center"/>
      </w:pPr>
    </w:p>
    <w:p w:rsidR="001906D1" w:rsidRPr="00017AC9" w:rsidRDefault="001906D1" w:rsidP="001906D1">
      <w:pPr>
        <w:pStyle w:val="KeinLeerraum"/>
      </w:pPr>
    </w:p>
    <w:p w:rsidR="001906D1" w:rsidRPr="00017AC9" w:rsidRDefault="001906D1" w:rsidP="001906D1">
      <w:pPr>
        <w:pStyle w:val="KeinLeerraum"/>
      </w:pPr>
      <w:r w:rsidRPr="00017AC9">
        <w:t>der</w:t>
      </w:r>
      <w:r>
        <w:t xml:space="preserve"> </w:t>
      </w:r>
      <w:r w:rsidRPr="0016681B">
        <w:rPr>
          <w:b/>
        </w:rPr>
        <w:fldChar w:fldCharType="begin">
          <w:ffData>
            <w:name w:val="Text9"/>
            <w:enabled/>
            <w:calcOnExit w:val="0"/>
            <w:textInput>
              <w:default w:val="ABC GmbH, Straße, Ort"/>
            </w:textInput>
          </w:ffData>
        </w:fldChar>
      </w:r>
      <w:bookmarkStart w:id="2" w:name="Text9"/>
      <w:r w:rsidRPr="0016681B">
        <w:rPr>
          <w:b/>
        </w:rPr>
        <w:instrText xml:space="preserve"> FORMTEXT </w:instrText>
      </w:r>
      <w:r w:rsidRPr="0016681B">
        <w:rPr>
          <w:b/>
        </w:rPr>
      </w:r>
      <w:r w:rsidRPr="0016681B">
        <w:rPr>
          <w:b/>
        </w:rPr>
        <w:fldChar w:fldCharType="separate"/>
      </w:r>
      <w:r w:rsidRPr="0016681B">
        <w:rPr>
          <w:b/>
          <w:noProof/>
        </w:rPr>
        <w:t>ABC GmbH, Straße, Ort</w:t>
      </w:r>
      <w:r w:rsidRPr="0016681B">
        <w:rPr>
          <w:b/>
        </w:rPr>
        <w:fldChar w:fldCharType="end"/>
      </w:r>
      <w:bookmarkEnd w:id="2"/>
      <w:r w:rsidRPr="00017AC9">
        <w:t>,</w:t>
      </w:r>
    </w:p>
    <w:p w:rsidR="001906D1" w:rsidRDefault="001906D1" w:rsidP="001906D1">
      <w:pPr>
        <w:pStyle w:val="KeinLeerraum"/>
      </w:pPr>
      <w:proofErr w:type="gramStart"/>
      <w:r w:rsidRPr="00017AC9">
        <w:t>vertreten</w:t>
      </w:r>
      <w:proofErr w:type="gramEnd"/>
      <w:r w:rsidRPr="00017AC9">
        <w:t xml:space="preserve"> durch </w:t>
      </w:r>
      <w:r>
        <w:fldChar w:fldCharType="begin">
          <w:ffData>
            <w:name w:val="Text8"/>
            <w:enabled/>
            <w:calcOnExit w:val="0"/>
            <w:textInput>
              <w:default w:val="Vertretungsberechtigter"/>
            </w:textInput>
          </w:ffData>
        </w:fldChar>
      </w:r>
      <w:r>
        <w:instrText xml:space="preserve"> FORMTEXT </w:instrText>
      </w:r>
      <w:r>
        <w:fldChar w:fldCharType="separate"/>
      </w:r>
      <w:r>
        <w:rPr>
          <w:noProof/>
        </w:rPr>
        <w:t>Vertretungsberechtigter</w:t>
      </w:r>
      <w:r>
        <w:fldChar w:fldCharType="end"/>
      </w:r>
    </w:p>
    <w:p w:rsidR="00AD69C1" w:rsidRDefault="00AD69C1" w:rsidP="001906D1">
      <w:pPr>
        <w:pStyle w:val="KeinLeerraum"/>
      </w:pPr>
    </w:p>
    <w:p w:rsidR="00AD69C1" w:rsidRDefault="00AD69C1" w:rsidP="00AD69C1">
      <w:pPr>
        <w:pStyle w:val="KeinLeerraum"/>
      </w:pPr>
      <w:r>
        <w:fldChar w:fldCharType="begin">
          <w:ffData>
            <w:name w:val=""/>
            <w:enabled/>
            <w:calcOnExit w:val="0"/>
            <w:textInput>
              <w:default w:val="Vertreter gemäß Art. 27 DS-GVO: [Angabe des Vertreters, sonst gesamten Text löschen] "/>
            </w:textInput>
          </w:ffData>
        </w:fldChar>
      </w:r>
      <w:r>
        <w:instrText xml:space="preserve"> FORMTEXT </w:instrText>
      </w:r>
      <w:r>
        <w:fldChar w:fldCharType="separate"/>
      </w:r>
      <w:r>
        <w:rPr>
          <w:noProof/>
        </w:rPr>
        <w:t xml:space="preserve">Vertreter gemäß Art. 27 DS-GVO: [Angabe des Vertreters, sonst gesamten Text löschen] </w:t>
      </w:r>
      <w:r>
        <w:fldChar w:fldCharType="end"/>
      </w:r>
    </w:p>
    <w:p w:rsidR="00AD69C1" w:rsidRDefault="00AD69C1" w:rsidP="001906D1">
      <w:pPr>
        <w:pStyle w:val="KeinLeerraum"/>
        <w:jc w:val="right"/>
        <w:rPr>
          <w:b/>
        </w:rPr>
      </w:pPr>
    </w:p>
    <w:p w:rsidR="00AD69C1" w:rsidRDefault="001906D1" w:rsidP="00AD69C1">
      <w:pPr>
        <w:pStyle w:val="KeinLeerraum"/>
        <w:jc w:val="right"/>
        <w:rPr>
          <w:b/>
        </w:rPr>
      </w:pPr>
      <w:r w:rsidRPr="0016681B">
        <w:rPr>
          <w:b/>
        </w:rPr>
        <w:t xml:space="preserve">- Auftragsverarbeiter </w:t>
      </w:r>
      <w:r w:rsidR="0079799B">
        <w:rPr>
          <w:b/>
        </w:rPr>
        <w:t>-</w:t>
      </w:r>
    </w:p>
    <w:p w:rsidR="00AD69C1" w:rsidRDefault="00AD69C1" w:rsidP="00AD69C1">
      <w:pPr>
        <w:pStyle w:val="KeinLeerraum"/>
        <w:jc w:val="right"/>
      </w:pPr>
    </w:p>
    <w:p w:rsidR="001906D1" w:rsidRPr="00017AC9" w:rsidRDefault="00173208" w:rsidP="00CF0306">
      <w:pPr>
        <w:pStyle w:val="berschrift1"/>
        <w:ind w:left="426" w:hanging="426"/>
      </w:pPr>
      <w:r w:rsidRPr="00173208">
        <w:t>Gegenstand und Dauer, Vorrang dieses Vertrags, Begrifflichkeit</w:t>
      </w:r>
    </w:p>
    <w:p w:rsidR="00173208" w:rsidRDefault="00173208" w:rsidP="00A90E4E">
      <w:pPr>
        <w:pStyle w:val="Gesetz2"/>
      </w:pPr>
      <w:r>
        <w:t>Der Auftragsverarbeiter verarbeitet personenbezogene Daten im Auftrag des Verantwortlichen.</w:t>
      </w:r>
    </w:p>
    <w:p w:rsidR="007E7328" w:rsidRDefault="007E7328" w:rsidP="00A90E4E">
      <w:pPr>
        <w:pStyle w:val="Gesetz2"/>
      </w:pPr>
    </w:p>
    <w:p w:rsidR="007E7328" w:rsidRDefault="007E7328" w:rsidP="00A90E4E">
      <w:pPr>
        <w:ind w:left="993" w:hanging="426"/>
      </w:pPr>
      <w:r>
        <w:fldChar w:fldCharType="begin">
          <w:ffData>
            <w:name w:val="Kontrollkästchen1"/>
            <w:enabled/>
            <w:calcOnExit w:val="0"/>
            <w:checkBox>
              <w:sizeAuto/>
              <w:default w:val="0"/>
              <w:checked w:val="0"/>
            </w:checkBox>
          </w:ffData>
        </w:fldChar>
      </w:r>
      <w:bookmarkStart w:id="3" w:name="Kontrollkästchen1"/>
      <w:r>
        <w:instrText xml:space="preserve"> FORMCHECKBOX </w:instrText>
      </w:r>
      <w:r w:rsidR="00AC6E26">
        <w:fldChar w:fldCharType="separate"/>
      </w:r>
      <w:r>
        <w:fldChar w:fldCharType="end"/>
      </w:r>
      <w:bookmarkEnd w:id="3"/>
      <w:r>
        <w:tab/>
      </w:r>
      <w:r w:rsidRPr="00B00B69">
        <w:t xml:space="preserve">Der Gegenstand des Auftrags ergibt sich aus </w:t>
      </w:r>
      <w:r>
        <w:fldChar w:fldCharType="begin">
          <w:ffData>
            <w:name w:val="Text1"/>
            <w:enabled/>
            <w:calcOnExit w:val="0"/>
            <w:textInput>
              <w:default w:val="genaue Bezeichnung des zugrundeliegenden Vertrags mit Datum, z.B. einer Leistungsverbeinbarung, einer SLA etc."/>
            </w:textInput>
          </w:ffData>
        </w:fldChar>
      </w:r>
      <w:bookmarkStart w:id="4" w:name="Text1"/>
      <w:r>
        <w:instrText xml:space="preserve"> FORMTEXT </w:instrText>
      </w:r>
      <w:r>
        <w:fldChar w:fldCharType="separate"/>
      </w:r>
      <w:r>
        <w:rPr>
          <w:noProof/>
        </w:rPr>
        <w:t>genaue Bezeichnung des zugrundeliegenden Vertrags mit Datum, z.B. einer Leistungsverbeinbarung, einer SLA etc.</w:t>
      </w:r>
      <w:r>
        <w:fldChar w:fldCharType="end"/>
      </w:r>
      <w:bookmarkEnd w:id="4"/>
      <w:r>
        <w:t xml:space="preserve"> (im Folgenden: zugrundeliegender Vertrag).</w:t>
      </w:r>
      <w:r w:rsidR="00E70911">
        <w:t xml:space="preserve"> </w:t>
      </w:r>
      <w:r w:rsidR="00E70911">
        <w:fldChar w:fldCharType="begin">
          <w:ffData>
            <w:name w:val="Text20"/>
            <w:enabled/>
            <w:calcOnExit w:val="0"/>
            <w:textInput>
              <w:default w:val="Ggf. Ergänzungen, z.B. &quot;Eine Verarbeitung im Auftrag findet ausschließlich im Wege der Fernwartung oder vor Ort mit Betriebsmitteln des Verantwortlichen statt.&quot;"/>
            </w:textInput>
          </w:ffData>
        </w:fldChar>
      </w:r>
      <w:bookmarkStart w:id="5" w:name="Text20"/>
      <w:r w:rsidR="00E70911">
        <w:instrText xml:space="preserve"> FORMTEXT </w:instrText>
      </w:r>
      <w:r w:rsidR="00E70911">
        <w:fldChar w:fldCharType="separate"/>
      </w:r>
      <w:r w:rsidR="00E70911">
        <w:rPr>
          <w:noProof/>
        </w:rPr>
        <w:t>Ggf. Ergänzungen, z.B. "Eine Verarbeitung im Auftrag findet ausschließlich im Wege der Fernwartung oder vor Ort mit Betriebsmitteln des Verantwortlichen statt."</w:t>
      </w:r>
      <w:r w:rsidR="00E70911">
        <w:fldChar w:fldCharType="end"/>
      </w:r>
      <w:bookmarkEnd w:id="5"/>
    </w:p>
    <w:p w:rsidR="00173208" w:rsidRPr="00CF6581" w:rsidRDefault="00173208" w:rsidP="00C914A3">
      <w:pPr>
        <w:ind w:firstLine="567"/>
        <w:rPr>
          <w:i/>
        </w:rPr>
      </w:pPr>
      <w:r w:rsidRPr="00CF6581">
        <w:rPr>
          <w:i/>
        </w:rPr>
        <w:t>oder</w:t>
      </w:r>
    </w:p>
    <w:p w:rsidR="00173208" w:rsidRDefault="007E7328" w:rsidP="00A90E4E">
      <w:pPr>
        <w:ind w:left="993" w:hanging="426"/>
      </w:pPr>
      <w:r>
        <w:fldChar w:fldCharType="begin">
          <w:ffData>
            <w:name w:val="Kontrollkästchen2"/>
            <w:enabled/>
            <w:calcOnExit w:val="0"/>
            <w:checkBox>
              <w:sizeAuto/>
              <w:default w:val="0"/>
              <w:checked w:val="0"/>
            </w:checkBox>
          </w:ffData>
        </w:fldChar>
      </w:r>
      <w:bookmarkStart w:id="6" w:name="Kontrollkästchen2"/>
      <w:r>
        <w:instrText xml:space="preserve"> FORMCHECKBOX </w:instrText>
      </w:r>
      <w:r w:rsidR="00AC6E26">
        <w:fldChar w:fldCharType="separate"/>
      </w:r>
      <w:r>
        <w:fldChar w:fldCharType="end"/>
      </w:r>
      <w:bookmarkEnd w:id="6"/>
      <w:r>
        <w:tab/>
      </w:r>
      <w:r w:rsidR="00173208" w:rsidRPr="00017AC9">
        <w:t xml:space="preserve">Gegenstand dieses Vertrags ist </w:t>
      </w:r>
      <w:r w:rsidR="00173208">
        <w:fldChar w:fldCharType="begin">
          <w:ffData>
            <w:name w:val=""/>
            <w:enabled/>
            <w:calcOnExit w:val="0"/>
            <w:textInput>
              <w:default w:val="Definition des Auftrags in Schlagworten, z.B. &quot;Wartung des Schließsystems XY&quot;; die genaue Bezeichnung der Tätigkeiten erfolgt unter § 2 Abs. 2"/>
            </w:textInput>
          </w:ffData>
        </w:fldChar>
      </w:r>
      <w:r w:rsidR="00173208">
        <w:instrText xml:space="preserve"> FORMTEXT </w:instrText>
      </w:r>
      <w:r w:rsidR="00173208">
        <w:fldChar w:fldCharType="separate"/>
      </w:r>
      <w:r w:rsidR="00173208">
        <w:rPr>
          <w:noProof/>
        </w:rPr>
        <w:t>Definition des Auftrags in Schlagworten, z.B. "Wartung des Schließsystems XY"; die genaue Bezeichnung der Tätigkeiten erfolgt unter § 2 Abs. 2</w:t>
      </w:r>
      <w:r w:rsidR="00173208">
        <w:fldChar w:fldCharType="end"/>
      </w:r>
      <w:r w:rsidR="00173208">
        <w:t>.</w:t>
      </w:r>
    </w:p>
    <w:p w:rsidR="00173208" w:rsidRPr="00017AC9" w:rsidRDefault="00173208" w:rsidP="00A90E4E">
      <w:pPr>
        <w:pStyle w:val="Gesetz2"/>
      </w:pPr>
      <w:r w:rsidRPr="00017AC9">
        <w:t xml:space="preserve">Die Laufzeit dieser Vereinbarung richtet sich nach den Regelungen des der Auftragserteilung zugrunde liegenden </w:t>
      </w:r>
      <w:r>
        <w:t>Vertrags.</w:t>
      </w:r>
    </w:p>
    <w:p w:rsidR="00173208" w:rsidRDefault="00173208" w:rsidP="00A90E4E">
      <w:pPr>
        <w:pStyle w:val="Gesetz2"/>
      </w:pPr>
      <w:r>
        <w:t>Der Verantwortliche</w:t>
      </w:r>
      <w:r w:rsidRPr="00017AC9">
        <w:t xml:space="preserve"> ist zu einer außerordentlichen Kündigung dieses Vertrags und des der Auftragserteilung zugrunde liegenden Vertrags berechtigt, wenn </w:t>
      </w:r>
      <w:r>
        <w:t>der</w:t>
      </w:r>
      <w:r w:rsidRPr="00017AC9">
        <w:t xml:space="preserve"> </w:t>
      </w:r>
      <w:r>
        <w:t>Auftragsverarbeiter</w:t>
      </w:r>
      <w:r w:rsidRPr="00017AC9">
        <w:t xml:space="preserve"> - soweit gesetzlich vorgeschrieben: trotz schriftlicher Aufforderung - </w:t>
      </w:r>
      <w:proofErr w:type="gramStart"/>
      <w:r w:rsidRPr="00017AC9">
        <w:lastRenderedPageBreak/>
        <w:t>die</w:t>
      </w:r>
      <w:proofErr w:type="gramEnd"/>
      <w:r w:rsidRPr="00017AC9">
        <w:t xml:space="preserve"> vereinbarten Leistungen nicht ordnungsgemäß erbringt oder Pflichten aus diesem Vertrag, insbesondere nach § 3, verletzt.</w:t>
      </w:r>
      <w:r w:rsidRPr="00C82221">
        <w:t xml:space="preserve"> </w:t>
      </w:r>
    </w:p>
    <w:p w:rsidR="00173208" w:rsidRPr="00017AC9" w:rsidRDefault="00173208" w:rsidP="00A90E4E">
      <w:pPr>
        <w:pStyle w:val="Gesetz2"/>
      </w:pPr>
      <w:r w:rsidRPr="00017AC9">
        <w:t xml:space="preserve">Soweit dieser Vertrag von dem der Auftragserteilung zugrundeliegenden Vertrag abweichende Regelungen trifft, gehen die Regelungen des Vertrags zur Datenverarbeitung im Auftrag vor. </w:t>
      </w:r>
    </w:p>
    <w:p w:rsidR="00173208" w:rsidRPr="00376B1A" w:rsidRDefault="00173208" w:rsidP="00A90E4E">
      <w:pPr>
        <w:pStyle w:val="Gesetz2"/>
      </w:pPr>
      <w:r w:rsidRPr="00017AC9">
        <w:t xml:space="preserve">Die datenschutzrechtliche Terminologie dieser Vereinbarung entspricht der </w:t>
      </w:r>
      <w:r>
        <w:t>der Datenschutzgrundverordnung (DS-GVO) vom 27. April 2016</w:t>
      </w:r>
      <w:r w:rsidRPr="00017AC9">
        <w:t>.</w:t>
      </w:r>
      <w:r>
        <w:t xml:space="preserve"> Bis zu deren Geltung ab 25. Mai 2018 treten an die Stelle der Begriffe aus der DS-GVO, die in diesem Vertrag, aber nicht im Landesdatenschutzgesetz Baden-Württemberg (LDSG) verwendet werden, die entsprechenden Begriffe des LDSG.</w:t>
      </w:r>
    </w:p>
    <w:p w:rsidR="001906D1" w:rsidRDefault="00CF6581" w:rsidP="00CF0306">
      <w:pPr>
        <w:pStyle w:val="berschrift1"/>
        <w:ind w:left="426" w:hanging="426"/>
      </w:pPr>
      <w:r w:rsidRPr="00CF6581">
        <w:t>Konkretisierung des Auftragsinhalts hinsichtlich der Art und des Zwecks der Datenverarbeitung, der Art der personenbezogenen Daten und der Kategorien betroffener Personen</w:t>
      </w:r>
    </w:p>
    <w:p w:rsidR="00252798" w:rsidRDefault="00252798" w:rsidP="00252798">
      <w:pPr>
        <w:pStyle w:val="Gesetz2"/>
        <w:numPr>
          <w:ilvl w:val="0"/>
          <w:numId w:val="28"/>
        </w:numPr>
      </w:pPr>
    </w:p>
    <w:p w:rsidR="00CF6581" w:rsidRDefault="00CF6581" w:rsidP="00C914A3">
      <w:pPr>
        <w:pStyle w:val="Gesetz2"/>
        <w:numPr>
          <w:ilvl w:val="0"/>
          <w:numId w:val="0"/>
        </w:numPr>
        <w:ind w:left="993" w:hanging="426"/>
      </w:pPr>
      <w:r>
        <w:fldChar w:fldCharType="begin">
          <w:ffData>
            <w:name w:val="Kontrollkästchen22"/>
            <w:enabled/>
            <w:calcOnExit w:val="0"/>
            <w:checkBox>
              <w:sizeAuto/>
              <w:default w:val="0"/>
            </w:checkBox>
          </w:ffData>
        </w:fldChar>
      </w:r>
      <w:bookmarkStart w:id="7" w:name="Kontrollkästchen22"/>
      <w:r>
        <w:instrText xml:space="preserve"> FORMCHECKBOX </w:instrText>
      </w:r>
      <w:r w:rsidR="00AC6E26">
        <w:fldChar w:fldCharType="separate"/>
      </w:r>
      <w:r>
        <w:fldChar w:fldCharType="end"/>
      </w:r>
      <w:bookmarkEnd w:id="7"/>
      <w:r>
        <w:tab/>
      </w:r>
      <w:r w:rsidRPr="00033CFF">
        <w:t xml:space="preserve">Art und Zweck der Datenverarbeitung durch den Auftragsverarbeiter für den Verantwortlichen sind konkret beschrieben im </w:t>
      </w:r>
      <w:r>
        <w:fldChar w:fldCharType="begin">
          <w:ffData>
            <w:name w:val="Text2"/>
            <w:enabled/>
            <w:calcOnExit w:val="0"/>
            <w:textInput>
              <w:default w:val="hier genaue Bezeichnung des Dokuments mit Datum, Versionsnummer o.ä. eintragen, ggf. mit genauer Fundstelle; z.B. &quot;Leistungsvereinbarung vom...&quot;"/>
            </w:textInput>
          </w:ffData>
        </w:fldChar>
      </w:r>
      <w:bookmarkStart w:id="8" w:name="Text2"/>
      <w:r>
        <w:instrText xml:space="preserve"> FORMTEXT </w:instrText>
      </w:r>
      <w:r>
        <w:fldChar w:fldCharType="separate"/>
      </w:r>
      <w:r>
        <w:rPr>
          <w:noProof/>
        </w:rPr>
        <w:t>hier genaue Bezeichnung des Dokuments mit Datum, Versionsnummer o.ä. eintragen, ggf. mit genauer Fundstelle; z.B. "Leistungsvereinbarung vom..."</w:t>
      </w:r>
      <w:r>
        <w:fldChar w:fldCharType="end"/>
      </w:r>
      <w:bookmarkEnd w:id="8"/>
    </w:p>
    <w:p w:rsidR="00CF6581" w:rsidRPr="00ED14AD" w:rsidRDefault="00CF6581" w:rsidP="00ED14AD">
      <w:pPr>
        <w:pStyle w:val="Gesetz2"/>
        <w:numPr>
          <w:ilvl w:val="0"/>
          <w:numId w:val="0"/>
        </w:numPr>
        <w:ind w:left="502"/>
        <w:rPr>
          <w:i/>
        </w:rPr>
      </w:pPr>
      <w:r w:rsidRPr="00ED14AD">
        <w:rPr>
          <w:i/>
        </w:rPr>
        <w:t>oder</w:t>
      </w:r>
    </w:p>
    <w:p w:rsidR="00AC6E26" w:rsidRDefault="0016681B" w:rsidP="00C914A3">
      <w:pPr>
        <w:pStyle w:val="Gesetz2"/>
        <w:numPr>
          <w:ilvl w:val="0"/>
          <w:numId w:val="0"/>
        </w:numPr>
        <w:ind w:left="993" w:hanging="426"/>
      </w:pPr>
      <w:r>
        <w:fldChar w:fldCharType="begin">
          <w:ffData>
            <w:name w:val="Kontrollkästchen23"/>
            <w:enabled/>
            <w:calcOnExit w:val="0"/>
            <w:checkBox>
              <w:sizeAuto/>
              <w:default w:val="0"/>
            </w:checkBox>
          </w:ffData>
        </w:fldChar>
      </w:r>
      <w:bookmarkStart w:id="9" w:name="Kontrollkästchen23"/>
      <w:r>
        <w:instrText xml:space="preserve"> FORMCHECKBOX </w:instrText>
      </w:r>
      <w:r w:rsidR="00AC6E26">
        <w:fldChar w:fldCharType="separate"/>
      </w:r>
      <w:r>
        <w:fldChar w:fldCharType="end"/>
      </w:r>
      <w:bookmarkEnd w:id="9"/>
      <w:r>
        <w:tab/>
      </w:r>
      <w:r w:rsidR="00CF6581" w:rsidRPr="00033CFF">
        <w:t xml:space="preserve">Art der Datenverarbeitung: </w:t>
      </w:r>
    </w:p>
    <w:p w:rsidR="00CF6581" w:rsidRPr="00033CFF" w:rsidRDefault="00CF6581" w:rsidP="00AC6E26">
      <w:pPr>
        <w:pStyle w:val="Gesetz2"/>
        <w:numPr>
          <w:ilvl w:val="0"/>
          <w:numId w:val="0"/>
        </w:numPr>
        <w:ind w:left="992"/>
      </w:pPr>
      <w:r>
        <w:fldChar w:fldCharType="begin">
          <w:ffData>
            <w:name w:val="Text3"/>
            <w:enabled/>
            <w:calcOnExit w:val="0"/>
            <w:textInput>
              <w:default w:val="Beschreibung der zu erbringenden Tätigkeiten"/>
            </w:textInput>
          </w:ffData>
        </w:fldChar>
      </w:r>
      <w:bookmarkStart w:id="10" w:name="Text3"/>
      <w:r>
        <w:instrText xml:space="preserve"> FORMTEXT </w:instrText>
      </w:r>
      <w:r>
        <w:fldChar w:fldCharType="separate"/>
      </w:r>
      <w:r>
        <w:rPr>
          <w:noProof/>
        </w:rPr>
        <w:t>Beschreibung der zu erbringenden Tätigkeiten</w:t>
      </w:r>
      <w:r>
        <w:fldChar w:fldCharType="end"/>
      </w:r>
      <w:bookmarkEnd w:id="10"/>
    </w:p>
    <w:p w:rsidR="002F76EF" w:rsidRDefault="00CF6581" w:rsidP="00C914A3">
      <w:pPr>
        <w:pStyle w:val="Gesetz2"/>
        <w:numPr>
          <w:ilvl w:val="0"/>
          <w:numId w:val="0"/>
        </w:numPr>
        <w:ind w:left="851" w:firstLine="142"/>
      </w:pPr>
      <w:r w:rsidRPr="00033CFF">
        <w:t xml:space="preserve">Zweck der Datenverarbeitung: </w:t>
      </w:r>
    </w:p>
    <w:p w:rsidR="00CF6581" w:rsidRDefault="00CF6581" w:rsidP="00DB360A">
      <w:pPr>
        <w:pStyle w:val="Gesetz2"/>
        <w:numPr>
          <w:ilvl w:val="0"/>
          <w:numId w:val="0"/>
        </w:numPr>
        <w:ind w:left="992"/>
      </w:pPr>
      <w:r w:rsidRPr="00033CFF">
        <w:fldChar w:fldCharType="begin">
          <w:ffData>
            <w:name w:val="Text3"/>
            <w:enabled/>
            <w:calcOnExit w:val="0"/>
            <w:textInput>
              <w:default w:val="Beschreibung"/>
            </w:textInput>
          </w:ffData>
        </w:fldChar>
      </w:r>
      <w:r w:rsidRPr="00033CFF">
        <w:instrText xml:space="preserve"> FORMTEXT </w:instrText>
      </w:r>
      <w:r w:rsidRPr="00033CFF">
        <w:fldChar w:fldCharType="separate"/>
      </w:r>
      <w:r w:rsidRPr="00033CFF">
        <w:rPr>
          <w:noProof/>
        </w:rPr>
        <w:t>Beschreibung</w:t>
      </w:r>
      <w:r w:rsidRPr="00033CFF">
        <w:fldChar w:fldCharType="end"/>
      </w:r>
    </w:p>
    <w:p w:rsidR="00C914A3" w:rsidRDefault="00C914A3" w:rsidP="00252798">
      <w:pPr>
        <w:pStyle w:val="Gesetz2"/>
      </w:pPr>
    </w:p>
    <w:p w:rsidR="00CF6581" w:rsidRPr="00033CFF" w:rsidRDefault="0016681B" w:rsidP="00C914A3">
      <w:pPr>
        <w:pStyle w:val="Gesetz2"/>
        <w:numPr>
          <w:ilvl w:val="0"/>
          <w:numId w:val="0"/>
        </w:numPr>
        <w:ind w:left="993" w:hanging="426"/>
      </w:pPr>
      <w:r>
        <w:fldChar w:fldCharType="begin">
          <w:ffData>
            <w:name w:val="Kontrollkästchen24"/>
            <w:enabled/>
            <w:calcOnExit w:val="0"/>
            <w:checkBox>
              <w:sizeAuto/>
              <w:default w:val="0"/>
            </w:checkBox>
          </w:ffData>
        </w:fldChar>
      </w:r>
      <w:bookmarkStart w:id="11" w:name="Kontrollkästchen24"/>
      <w:r>
        <w:instrText xml:space="preserve"> FORMCHECKBOX </w:instrText>
      </w:r>
      <w:r w:rsidR="00AC6E26">
        <w:fldChar w:fldCharType="separate"/>
      </w:r>
      <w:r>
        <w:fldChar w:fldCharType="end"/>
      </w:r>
      <w:bookmarkEnd w:id="11"/>
      <w:r>
        <w:tab/>
      </w:r>
      <w:r w:rsidR="00CF6581" w:rsidRPr="00033CFF">
        <w:t xml:space="preserve">Die Art der verwendeten Daten ist konkret beschrieben im </w:t>
      </w:r>
      <w:r w:rsidR="00CF6581">
        <w:fldChar w:fldCharType="begin">
          <w:ffData>
            <w:name w:val=""/>
            <w:enabled/>
            <w:calcOnExit w:val="0"/>
            <w:textInput>
              <w:default w:val="hier genaue Bezeichnung des Dokuments mit Datum, Versionsnummer o.ä. eintragen, ggf. mit genauer Fundstelle; z.B. &quot;Leistungsvereinbarung vom...&quot;"/>
            </w:textInput>
          </w:ffData>
        </w:fldChar>
      </w:r>
      <w:r w:rsidR="00CF6581">
        <w:instrText xml:space="preserve"> FORMTEXT </w:instrText>
      </w:r>
      <w:r w:rsidR="00CF6581">
        <w:fldChar w:fldCharType="separate"/>
      </w:r>
      <w:r w:rsidR="00CF6581">
        <w:rPr>
          <w:noProof/>
        </w:rPr>
        <w:t>hier genaue Bezeichnung des Dokuments mit Datum, Versionsnummer o.ä. eintragen, ggf. mit genauer Fundstelle; z.B. "Leistungsvereinbarung vom..."</w:t>
      </w:r>
      <w:r w:rsidR="00CF6581">
        <w:fldChar w:fldCharType="end"/>
      </w:r>
    </w:p>
    <w:p w:rsidR="00CF6581" w:rsidRPr="00ED14AD" w:rsidRDefault="00CF6581" w:rsidP="00ED14AD">
      <w:pPr>
        <w:pStyle w:val="Gesetz2"/>
        <w:numPr>
          <w:ilvl w:val="0"/>
          <w:numId w:val="0"/>
        </w:numPr>
        <w:ind w:left="502"/>
        <w:rPr>
          <w:i/>
        </w:rPr>
      </w:pPr>
      <w:r w:rsidRPr="00ED14AD">
        <w:rPr>
          <w:i/>
        </w:rPr>
        <w:t>oder</w:t>
      </w:r>
    </w:p>
    <w:p w:rsidR="00AC6E26" w:rsidRDefault="00CF6581" w:rsidP="00C914A3">
      <w:pPr>
        <w:pStyle w:val="Gesetz2"/>
        <w:numPr>
          <w:ilvl w:val="0"/>
          <w:numId w:val="0"/>
        </w:numPr>
        <w:ind w:left="993" w:hanging="426"/>
      </w:pPr>
      <w:r>
        <w:fldChar w:fldCharType="begin">
          <w:ffData>
            <w:name w:val="Kontrollkästchen21"/>
            <w:enabled/>
            <w:calcOnExit w:val="0"/>
            <w:checkBox>
              <w:sizeAuto/>
              <w:default w:val="0"/>
            </w:checkBox>
          </w:ffData>
        </w:fldChar>
      </w:r>
      <w:bookmarkStart w:id="12" w:name="Kontrollkästchen21"/>
      <w:r>
        <w:instrText xml:space="preserve"> FORMCHECKBOX </w:instrText>
      </w:r>
      <w:r w:rsidR="00AC6E26">
        <w:fldChar w:fldCharType="separate"/>
      </w:r>
      <w:r>
        <w:fldChar w:fldCharType="end"/>
      </w:r>
      <w:bookmarkEnd w:id="12"/>
      <w:r>
        <w:tab/>
      </w:r>
      <w:r w:rsidRPr="00033CFF">
        <w:t xml:space="preserve">Gegenstand der Datenverarbeitung sind folgende Datenarten: </w:t>
      </w:r>
    </w:p>
    <w:p w:rsidR="00CF6581" w:rsidRPr="00033CFF" w:rsidRDefault="00CF6581" w:rsidP="00AC6E26">
      <w:pPr>
        <w:pStyle w:val="Gesetz2"/>
        <w:numPr>
          <w:ilvl w:val="0"/>
          <w:numId w:val="0"/>
        </w:numPr>
        <w:ind w:left="992"/>
      </w:pPr>
      <w:r>
        <w:fldChar w:fldCharType="begin">
          <w:ffData>
            <w:name w:val=""/>
            <w:enabled/>
            <w:calcOnExit w:val="0"/>
            <w:textInput>
              <w:default w:val="Beschreibung, z.B. Personenstammdaten, Kommunikationsdaten"/>
            </w:textInput>
          </w:ffData>
        </w:fldChar>
      </w:r>
      <w:r>
        <w:instrText xml:space="preserve"> FORMTEXT </w:instrText>
      </w:r>
      <w:r>
        <w:fldChar w:fldCharType="separate"/>
      </w:r>
      <w:bookmarkStart w:id="13" w:name="_GoBack"/>
      <w:r>
        <w:rPr>
          <w:noProof/>
        </w:rPr>
        <w:t>Beschreibung, z.B. Personenstammdaten, Kommunikationsdaten</w:t>
      </w:r>
      <w:bookmarkEnd w:id="13"/>
      <w:r>
        <w:fldChar w:fldCharType="end"/>
      </w:r>
    </w:p>
    <w:p w:rsidR="00C914A3" w:rsidRDefault="00C914A3" w:rsidP="00252798">
      <w:pPr>
        <w:pStyle w:val="Gesetz2"/>
      </w:pPr>
    </w:p>
    <w:p w:rsidR="00CF6581" w:rsidRPr="00376B1A" w:rsidRDefault="0016681B" w:rsidP="00C914A3">
      <w:pPr>
        <w:pStyle w:val="Gesetz2"/>
        <w:numPr>
          <w:ilvl w:val="0"/>
          <w:numId w:val="0"/>
        </w:numPr>
        <w:ind w:left="993" w:hanging="426"/>
      </w:pPr>
      <w:r>
        <w:fldChar w:fldCharType="begin">
          <w:ffData>
            <w:name w:val="Kontrollkästchen25"/>
            <w:enabled/>
            <w:calcOnExit w:val="0"/>
            <w:checkBox>
              <w:sizeAuto/>
              <w:default w:val="0"/>
            </w:checkBox>
          </w:ffData>
        </w:fldChar>
      </w:r>
      <w:bookmarkStart w:id="14" w:name="Kontrollkästchen25"/>
      <w:r>
        <w:instrText xml:space="preserve"> FORMCHECKBOX </w:instrText>
      </w:r>
      <w:r w:rsidR="00AC6E26">
        <w:fldChar w:fldCharType="separate"/>
      </w:r>
      <w:r>
        <w:fldChar w:fldCharType="end"/>
      </w:r>
      <w:bookmarkEnd w:id="14"/>
      <w:r>
        <w:tab/>
      </w:r>
      <w:r w:rsidR="00CF6581" w:rsidRPr="00376B1A">
        <w:t xml:space="preserve">Die Kategorien der durch die Datenverarbeitung im Rahmen des Auftrags betroffenen Personen sind konkret beschrieben im </w:t>
      </w:r>
      <w:r w:rsidR="00CF6581" w:rsidRPr="00376B1A">
        <w:fldChar w:fldCharType="begin">
          <w:ffData>
            <w:name w:val="Text2"/>
            <w:enabled/>
            <w:calcOnExit w:val="0"/>
            <w:textInput>
              <w:default w:val="hier genaue Bezeichnung des Dokuments mit Datum, Versionsnummer o.ä. eintragen, ggf. mit genauer Fundstelle; z.B. &quot;Leistungsveareinbarung vom...&quot;"/>
            </w:textInput>
          </w:ffData>
        </w:fldChar>
      </w:r>
      <w:r w:rsidR="00CF6581" w:rsidRPr="00376B1A">
        <w:instrText xml:space="preserve"> FORMTEXT </w:instrText>
      </w:r>
      <w:r w:rsidR="00CF6581" w:rsidRPr="00376B1A">
        <w:fldChar w:fldCharType="separate"/>
      </w:r>
      <w:r w:rsidR="00CF6581" w:rsidRPr="00376B1A">
        <w:rPr>
          <w:noProof/>
        </w:rPr>
        <w:t>hier genaue Bezeichnung des Dokuments mit Datum, Versionsnummer o.ä. eintragen, ggf. mit genauer Fundstelle; z.B. "Leistungsveareinbarung vom..."</w:t>
      </w:r>
      <w:r w:rsidR="00CF6581" w:rsidRPr="00376B1A">
        <w:fldChar w:fldCharType="end"/>
      </w:r>
    </w:p>
    <w:p w:rsidR="00CF6581" w:rsidRPr="00ED14AD" w:rsidRDefault="00CF6581" w:rsidP="00ED14AD">
      <w:pPr>
        <w:pStyle w:val="Gesetz2"/>
        <w:numPr>
          <w:ilvl w:val="0"/>
          <w:numId w:val="0"/>
        </w:numPr>
        <w:ind w:left="502"/>
        <w:rPr>
          <w:i/>
        </w:rPr>
      </w:pPr>
      <w:r w:rsidRPr="00ED14AD">
        <w:rPr>
          <w:i/>
        </w:rPr>
        <w:t xml:space="preserve">oder </w:t>
      </w:r>
    </w:p>
    <w:p w:rsidR="00CF6581" w:rsidRPr="00033CFF" w:rsidRDefault="0016681B" w:rsidP="00C914A3">
      <w:pPr>
        <w:pStyle w:val="Gesetz2"/>
        <w:numPr>
          <w:ilvl w:val="0"/>
          <w:numId w:val="0"/>
        </w:numPr>
        <w:ind w:left="993" w:hanging="426"/>
      </w:pPr>
      <w:r>
        <w:fldChar w:fldCharType="begin">
          <w:ffData>
            <w:name w:val="Kontrollkästchen26"/>
            <w:enabled/>
            <w:calcOnExit w:val="0"/>
            <w:checkBox>
              <w:sizeAuto/>
              <w:default w:val="0"/>
            </w:checkBox>
          </w:ffData>
        </w:fldChar>
      </w:r>
      <w:bookmarkStart w:id="15" w:name="Kontrollkästchen26"/>
      <w:r>
        <w:instrText xml:space="preserve"> FORMCHECKBOX </w:instrText>
      </w:r>
      <w:r w:rsidR="00AC6E26">
        <w:fldChar w:fldCharType="separate"/>
      </w:r>
      <w:r>
        <w:fldChar w:fldCharType="end"/>
      </w:r>
      <w:bookmarkEnd w:id="15"/>
      <w:r>
        <w:tab/>
      </w:r>
      <w:r w:rsidR="00CF6581" w:rsidRPr="00033CFF">
        <w:t xml:space="preserve">Es werden im Rahmen des Auftrags personenbezogene Daten von folgenden Kategorien betroffener Personen verarbeitet: </w:t>
      </w:r>
    </w:p>
    <w:p w:rsidR="00CF6581" w:rsidRPr="00033CFF" w:rsidRDefault="0016681B" w:rsidP="00C914A3">
      <w:pPr>
        <w:pStyle w:val="Gesetz2"/>
        <w:numPr>
          <w:ilvl w:val="0"/>
          <w:numId w:val="0"/>
        </w:numPr>
        <w:ind w:left="720" w:firstLine="273"/>
      </w:pPr>
      <w:r>
        <w:fldChar w:fldCharType="begin">
          <w:ffData>
            <w:name w:val="Kontrollkästchen27"/>
            <w:enabled/>
            <w:calcOnExit w:val="0"/>
            <w:checkBox>
              <w:sizeAuto/>
              <w:default w:val="0"/>
            </w:checkBox>
          </w:ffData>
        </w:fldChar>
      </w:r>
      <w:bookmarkStart w:id="16" w:name="Kontrollkästchen27"/>
      <w:r>
        <w:instrText xml:space="preserve"> FORMCHECKBOX </w:instrText>
      </w:r>
      <w:r w:rsidR="00AC6E26">
        <w:fldChar w:fldCharType="separate"/>
      </w:r>
      <w:r>
        <w:fldChar w:fldCharType="end"/>
      </w:r>
      <w:bookmarkEnd w:id="16"/>
      <w:r>
        <w:tab/>
      </w:r>
      <w:r w:rsidR="00CF6581" w:rsidRPr="00033CFF">
        <w:t>Studierende</w:t>
      </w:r>
    </w:p>
    <w:p w:rsidR="00CF6581" w:rsidRPr="00033CFF" w:rsidRDefault="0016681B" w:rsidP="00C914A3">
      <w:pPr>
        <w:pStyle w:val="Gesetz2"/>
        <w:numPr>
          <w:ilvl w:val="0"/>
          <w:numId w:val="0"/>
        </w:numPr>
        <w:ind w:left="720" w:firstLine="273"/>
      </w:pPr>
      <w:r>
        <w:fldChar w:fldCharType="begin">
          <w:ffData>
            <w:name w:val="Kontrollkästchen28"/>
            <w:enabled/>
            <w:calcOnExit w:val="0"/>
            <w:checkBox>
              <w:sizeAuto/>
              <w:default w:val="0"/>
            </w:checkBox>
          </w:ffData>
        </w:fldChar>
      </w:r>
      <w:bookmarkStart w:id="17" w:name="Kontrollkästchen28"/>
      <w:r>
        <w:instrText xml:space="preserve"> FORMCHECKBOX </w:instrText>
      </w:r>
      <w:r w:rsidR="00AC6E26">
        <w:fldChar w:fldCharType="separate"/>
      </w:r>
      <w:r>
        <w:fldChar w:fldCharType="end"/>
      </w:r>
      <w:bookmarkEnd w:id="17"/>
      <w:r>
        <w:tab/>
      </w:r>
      <w:r w:rsidR="00CF6581" w:rsidRPr="00033CFF">
        <w:t>Studienbewerber</w:t>
      </w:r>
    </w:p>
    <w:p w:rsidR="00CF6581" w:rsidRPr="00033CFF" w:rsidRDefault="0016681B" w:rsidP="00C914A3">
      <w:pPr>
        <w:pStyle w:val="Gesetz2"/>
        <w:numPr>
          <w:ilvl w:val="0"/>
          <w:numId w:val="0"/>
        </w:numPr>
        <w:ind w:left="720" w:firstLine="273"/>
      </w:pPr>
      <w:r>
        <w:fldChar w:fldCharType="begin">
          <w:ffData>
            <w:name w:val="Kontrollkästchen29"/>
            <w:enabled/>
            <w:calcOnExit w:val="0"/>
            <w:checkBox>
              <w:sizeAuto/>
              <w:default w:val="0"/>
            </w:checkBox>
          </w:ffData>
        </w:fldChar>
      </w:r>
      <w:bookmarkStart w:id="18" w:name="Kontrollkästchen29"/>
      <w:r>
        <w:instrText xml:space="preserve"> FORMCHECKBOX </w:instrText>
      </w:r>
      <w:r w:rsidR="00AC6E26">
        <w:fldChar w:fldCharType="separate"/>
      </w:r>
      <w:r>
        <w:fldChar w:fldCharType="end"/>
      </w:r>
      <w:bookmarkEnd w:id="18"/>
      <w:r>
        <w:tab/>
      </w:r>
      <w:r w:rsidR="00CF6581" w:rsidRPr="00033CFF">
        <w:t>Mitarbeiter</w:t>
      </w:r>
    </w:p>
    <w:p w:rsidR="00CF6581" w:rsidRPr="00033CFF" w:rsidRDefault="0016681B" w:rsidP="00C914A3">
      <w:pPr>
        <w:pStyle w:val="Gesetz2"/>
        <w:numPr>
          <w:ilvl w:val="0"/>
          <w:numId w:val="0"/>
        </w:numPr>
        <w:ind w:left="720" w:firstLine="273"/>
      </w:pPr>
      <w:r>
        <w:lastRenderedPageBreak/>
        <w:fldChar w:fldCharType="begin">
          <w:ffData>
            <w:name w:val="Kontrollkästchen30"/>
            <w:enabled/>
            <w:calcOnExit w:val="0"/>
            <w:checkBox>
              <w:sizeAuto/>
              <w:default w:val="0"/>
            </w:checkBox>
          </w:ffData>
        </w:fldChar>
      </w:r>
      <w:bookmarkStart w:id="19" w:name="Kontrollkästchen30"/>
      <w:r>
        <w:instrText xml:space="preserve"> FORMCHECKBOX </w:instrText>
      </w:r>
      <w:r w:rsidR="00AC6E26">
        <w:fldChar w:fldCharType="separate"/>
      </w:r>
      <w:r>
        <w:fldChar w:fldCharType="end"/>
      </w:r>
      <w:bookmarkEnd w:id="19"/>
      <w:r>
        <w:tab/>
      </w:r>
      <w:r w:rsidR="00CF6581" w:rsidRPr="00033CFF">
        <w:t>Geschäftspartner</w:t>
      </w:r>
    </w:p>
    <w:p w:rsidR="00CF6581" w:rsidRPr="00033CFF" w:rsidRDefault="0016681B" w:rsidP="00C914A3">
      <w:pPr>
        <w:pStyle w:val="Gesetz2"/>
        <w:numPr>
          <w:ilvl w:val="0"/>
          <w:numId w:val="0"/>
        </w:numPr>
        <w:ind w:left="720" w:firstLine="273"/>
      </w:pPr>
      <w:r>
        <w:fldChar w:fldCharType="begin">
          <w:ffData>
            <w:name w:val="Kontrollkästchen31"/>
            <w:enabled/>
            <w:calcOnExit w:val="0"/>
            <w:checkBox>
              <w:sizeAuto/>
              <w:default w:val="0"/>
            </w:checkBox>
          </w:ffData>
        </w:fldChar>
      </w:r>
      <w:bookmarkStart w:id="20" w:name="Kontrollkästchen31"/>
      <w:r>
        <w:instrText xml:space="preserve"> FORMCHECKBOX </w:instrText>
      </w:r>
      <w:r w:rsidR="00AC6E26">
        <w:fldChar w:fldCharType="separate"/>
      </w:r>
      <w:r>
        <w:fldChar w:fldCharType="end"/>
      </w:r>
      <w:bookmarkEnd w:id="20"/>
      <w:r>
        <w:tab/>
      </w:r>
      <w:r w:rsidR="00CF6581" w:rsidRPr="00033CFF">
        <w:t>Probanden</w:t>
      </w:r>
    </w:p>
    <w:p w:rsidR="00CF6581" w:rsidRDefault="0016681B" w:rsidP="002F76EF">
      <w:pPr>
        <w:pStyle w:val="Gesetz2"/>
        <w:numPr>
          <w:ilvl w:val="0"/>
          <w:numId w:val="0"/>
        </w:numPr>
        <w:ind w:left="1417" w:hanging="425"/>
      </w:pPr>
      <w:r>
        <w:fldChar w:fldCharType="begin">
          <w:ffData>
            <w:name w:val="Kontrollkästchen32"/>
            <w:enabled/>
            <w:calcOnExit w:val="0"/>
            <w:checkBox>
              <w:sizeAuto/>
              <w:default w:val="0"/>
            </w:checkBox>
          </w:ffData>
        </w:fldChar>
      </w:r>
      <w:bookmarkStart w:id="21" w:name="Kontrollkästchen32"/>
      <w:r>
        <w:instrText xml:space="preserve"> FORMCHECKBOX </w:instrText>
      </w:r>
      <w:r w:rsidR="00AC6E26">
        <w:fldChar w:fldCharType="separate"/>
      </w:r>
      <w:r>
        <w:fldChar w:fldCharType="end"/>
      </w:r>
      <w:bookmarkEnd w:id="21"/>
      <w:r>
        <w:tab/>
      </w:r>
      <w:r w:rsidR="00CF6581" w:rsidRPr="00033CFF">
        <w:fldChar w:fldCharType="begin">
          <w:ffData>
            <w:name w:val=""/>
            <w:enabled/>
            <w:calcOnExit w:val="0"/>
            <w:textInput>
              <w:default w:val="Beschreibung"/>
            </w:textInput>
          </w:ffData>
        </w:fldChar>
      </w:r>
      <w:r w:rsidR="00CF6581" w:rsidRPr="00033CFF">
        <w:instrText xml:space="preserve"> FORMTEXT </w:instrText>
      </w:r>
      <w:r w:rsidR="00CF6581" w:rsidRPr="00033CFF">
        <w:fldChar w:fldCharType="separate"/>
      </w:r>
      <w:r w:rsidR="00CF6581" w:rsidRPr="00033CFF">
        <w:rPr>
          <w:noProof/>
        </w:rPr>
        <w:t>Beschreibung</w:t>
      </w:r>
      <w:r w:rsidR="00CF6581" w:rsidRPr="00033CFF">
        <w:fldChar w:fldCharType="end"/>
      </w:r>
    </w:p>
    <w:p w:rsidR="00DB360A" w:rsidRDefault="00DB360A" w:rsidP="00DB360A">
      <w:pPr>
        <w:pStyle w:val="Gesetz2"/>
        <w:numPr>
          <w:ilvl w:val="0"/>
          <w:numId w:val="0"/>
        </w:numPr>
        <w:ind w:left="1418"/>
      </w:pPr>
      <w:r w:rsidRPr="00033CFF">
        <w:fldChar w:fldCharType="begin">
          <w:ffData>
            <w:name w:val="Text3"/>
            <w:enabled/>
            <w:calcOnExit w:val="0"/>
            <w:textInput>
              <w:default w:val="Beschreibung"/>
            </w:textInput>
          </w:ffData>
        </w:fldChar>
      </w:r>
      <w:r w:rsidRPr="00033CFF">
        <w:instrText xml:space="preserve"> FORMTEXT </w:instrText>
      </w:r>
      <w:r w:rsidRPr="00033CFF">
        <w:fldChar w:fldCharType="separate"/>
      </w:r>
      <w:r w:rsidRPr="00033CFF">
        <w:rPr>
          <w:noProof/>
        </w:rPr>
        <w:t>Beschreibung</w:t>
      </w:r>
      <w:r w:rsidRPr="00033CFF">
        <w:fldChar w:fldCharType="end"/>
      </w:r>
    </w:p>
    <w:p w:rsidR="00CF6581" w:rsidRDefault="00CF6581" w:rsidP="00252798">
      <w:pPr>
        <w:pStyle w:val="Gesetz2"/>
      </w:pPr>
      <w:r w:rsidRPr="00180D57">
        <w:t>Jede Verlagerung</w:t>
      </w:r>
      <w:r>
        <w:t xml:space="preserve"> der Datenverarbeitung</w:t>
      </w:r>
      <w:r w:rsidRPr="00180D57">
        <w:t xml:space="preserve"> in ein</w:t>
      </w:r>
      <w:r>
        <w:t>en Staat außerhalb der Europäischen Union</w:t>
      </w:r>
      <w:r w:rsidRPr="00180D57">
        <w:t xml:space="preserve"> </w:t>
      </w:r>
      <w:r>
        <w:t>(</w:t>
      </w:r>
      <w:r w:rsidRPr="00180D57">
        <w:t>Drittland</w:t>
      </w:r>
      <w:r>
        <w:t>)</w:t>
      </w:r>
      <w:r w:rsidRPr="00180D57">
        <w:t xml:space="preserve"> bedarf der vorherigen Zustimmung des Verantwortlichen und darf nur erfolgen, wenn die besonderen Voraussetzungen der Artt. 44 ff. DS-GVO erf</w:t>
      </w:r>
      <w:r w:rsidRPr="00180D57">
        <w:rPr>
          <w:rFonts w:hint="cs"/>
        </w:rPr>
        <w:t>ü</w:t>
      </w:r>
      <w:r w:rsidRPr="00180D57">
        <w:t>llt sind.</w:t>
      </w:r>
    </w:p>
    <w:p w:rsidR="00CF6581" w:rsidRDefault="0016681B" w:rsidP="00C914A3">
      <w:pPr>
        <w:pStyle w:val="Gesetz2"/>
        <w:numPr>
          <w:ilvl w:val="0"/>
          <w:numId w:val="0"/>
        </w:numPr>
        <w:ind w:left="993" w:hanging="426"/>
      </w:pPr>
      <w:r>
        <w:fldChar w:fldCharType="begin">
          <w:ffData>
            <w:name w:val="Kontrollkästchen33"/>
            <w:enabled/>
            <w:calcOnExit w:val="0"/>
            <w:checkBox>
              <w:sizeAuto/>
              <w:default w:val="0"/>
            </w:checkBox>
          </w:ffData>
        </w:fldChar>
      </w:r>
      <w:bookmarkStart w:id="22" w:name="Kontrollkästchen33"/>
      <w:r>
        <w:instrText xml:space="preserve"> FORMCHECKBOX </w:instrText>
      </w:r>
      <w:r w:rsidR="00AC6E26">
        <w:fldChar w:fldCharType="separate"/>
      </w:r>
      <w:r>
        <w:fldChar w:fldCharType="end"/>
      </w:r>
      <w:bookmarkEnd w:id="22"/>
      <w:r>
        <w:tab/>
      </w:r>
      <w:r w:rsidR="00CF6581" w:rsidRPr="00180D57">
        <w:t>Die Erbringung der vertraglich vereinbarten Datenverarbeitung findet in einem Mitgliedsstaat der Europ</w:t>
      </w:r>
      <w:r w:rsidR="00CF6581" w:rsidRPr="00180D57">
        <w:rPr>
          <w:rFonts w:hint="cs"/>
        </w:rPr>
        <w:t>ä</w:t>
      </w:r>
      <w:r w:rsidR="00CF6581" w:rsidRPr="00180D57">
        <w:t xml:space="preserve">ischen Union statt. </w:t>
      </w:r>
    </w:p>
    <w:p w:rsidR="00CF6581" w:rsidRDefault="0016681B" w:rsidP="00C914A3">
      <w:pPr>
        <w:pStyle w:val="Gesetz2"/>
        <w:numPr>
          <w:ilvl w:val="0"/>
          <w:numId w:val="0"/>
        </w:numPr>
        <w:ind w:left="993" w:hanging="426"/>
      </w:pPr>
      <w:r>
        <w:fldChar w:fldCharType="begin">
          <w:ffData>
            <w:name w:val="Kontrollkästchen34"/>
            <w:enabled/>
            <w:calcOnExit w:val="0"/>
            <w:checkBox>
              <w:sizeAuto/>
              <w:default w:val="0"/>
            </w:checkBox>
          </w:ffData>
        </w:fldChar>
      </w:r>
      <w:bookmarkStart w:id="23" w:name="Kontrollkästchen34"/>
      <w:r>
        <w:instrText xml:space="preserve"> FORMCHECKBOX </w:instrText>
      </w:r>
      <w:r w:rsidR="00AC6E26">
        <w:fldChar w:fldCharType="separate"/>
      </w:r>
      <w:r>
        <w:fldChar w:fldCharType="end"/>
      </w:r>
      <w:bookmarkEnd w:id="23"/>
      <w:r>
        <w:tab/>
      </w:r>
      <w:r w:rsidR="00CF6581" w:rsidRPr="00180D57">
        <w:t>Die Erbringung der ver</w:t>
      </w:r>
      <w:r w:rsidR="00CF6581">
        <w:t>t</w:t>
      </w:r>
      <w:r w:rsidR="00CF6581" w:rsidRPr="00180D57">
        <w:t>raglich vereinbarten Datenver</w:t>
      </w:r>
      <w:r w:rsidR="00CF6581">
        <w:t>arbeitung</w:t>
      </w:r>
      <w:r w:rsidR="00CF6581" w:rsidRPr="00180D57">
        <w:t xml:space="preserve"> </w:t>
      </w:r>
      <w:r w:rsidR="00CF6581">
        <w:t>findet (ggf. zusätzlich zu einem Mitgliedsstaat der Europäischen Union) i</w:t>
      </w:r>
      <w:r w:rsidR="00CF6581" w:rsidRPr="00180D57">
        <w:t xml:space="preserve">n </w:t>
      </w:r>
      <w:r w:rsidR="00CF6581">
        <w:t xml:space="preserve">den im Anhang </w:t>
      </w:r>
      <w:r w:rsidR="006843D7">
        <w:t>1 genannten Drittländern statt.</w:t>
      </w:r>
    </w:p>
    <w:p w:rsidR="006843D7" w:rsidRDefault="006843D7" w:rsidP="00CF0306">
      <w:pPr>
        <w:pStyle w:val="berschrift1"/>
        <w:ind w:left="426" w:hanging="426"/>
      </w:pPr>
      <w:r w:rsidRPr="006843D7">
        <w:t>Weisungs- und Kontrollrechte</w:t>
      </w:r>
    </w:p>
    <w:p w:rsidR="006843D7" w:rsidRDefault="006843D7" w:rsidP="00252798">
      <w:pPr>
        <w:pStyle w:val="Gesetz2"/>
        <w:numPr>
          <w:ilvl w:val="0"/>
          <w:numId w:val="29"/>
        </w:numPr>
      </w:pPr>
      <w:r>
        <w:t>Der</w:t>
      </w:r>
      <w:r w:rsidRPr="00017AC9">
        <w:t xml:space="preserve"> </w:t>
      </w:r>
      <w:r>
        <w:t>Verantwortliche</w:t>
      </w:r>
      <w:r w:rsidRPr="00017AC9">
        <w:t xml:space="preserve"> bleibt für die Einhaltung der Vorschriften </w:t>
      </w:r>
      <w:r>
        <w:t xml:space="preserve">über den Datenschutz, insbesondere </w:t>
      </w:r>
      <w:r w:rsidRPr="00017AC9">
        <w:t>des LDSG</w:t>
      </w:r>
      <w:r>
        <w:t xml:space="preserve"> sowie der DS-GVO, </w:t>
      </w:r>
      <w:r w:rsidRPr="00017AC9">
        <w:t xml:space="preserve">verantwortlich. </w:t>
      </w:r>
    </w:p>
    <w:p w:rsidR="006843D7" w:rsidRPr="00017AC9" w:rsidRDefault="006843D7" w:rsidP="00252798">
      <w:pPr>
        <w:pStyle w:val="Gesetz2"/>
      </w:pPr>
      <w:r w:rsidRPr="00017AC9">
        <w:t>D</w:t>
      </w:r>
      <w:r>
        <w:t>er Verantwortliche</w:t>
      </w:r>
      <w:r w:rsidRPr="00017AC9">
        <w:t xml:space="preserve"> hat das Recht, </w:t>
      </w:r>
      <w:r>
        <w:t>dem</w:t>
      </w:r>
      <w:r w:rsidRPr="00017AC9">
        <w:t xml:space="preserve"> </w:t>
      </w:r>
      <w:r>
        <w:t>Auftragsverarbeiter</w:t>
      </w:r>
      <w:r w:rsidRPr="00017AC9">
        <w:t xml:space="preserve"> Weisungen zu erteilen hinsichtlich der Verarbeitung der personenbezogenen Daten. </w:t>
      </w:r>
      <w:r>
        <w:t xml:space="preserve">Diese sind zu dokumentieren. </w:t>
      </w:r>
    </w:p>
    <w:p w:rsidR="006843D7" w:rsidRDefault="006843D7" w:rsidP="00252798">
      <w:pPr>
        <w:pStyle w:val="Gesetz2"/>
      </w:pPr>
      <w:r w:rsidRPr="00017AC9">
        <w:t xml:space="preserve">Weisungsberechtigt auf Seiten </w:t>
      </w:r>
      <w:r>
        <w:t>des</w:t>
      </w:r>
      <w:r w:rsidRPr="00017AC9">
        <w:t xml:space="preserve"> </w:t>
      </w:r>
      <w:r>
        <w:t>Verantwortlichen</w:t>
      </w:r>
      <w:r w:rsidRPr="00017AC9">
        <w:t xml:space="preserve"> ist:</w:t>
      </w:r>
    </w:p>
    <w:p w:rsidR="006843D7" w:rsidRDefault="006843D7" w:rsidP="00E344A2">
      <w:pPr>
        <w:pStyle w:val="Gesetz2"/>
        <w:numPr>
          <w:ilvl w:val="0"/>
          <w:numId w:val="0"/>
        </w:numPr>
        <w:ind w:left="567"/>
      </w:pPr>
      <w:r>
        <w:fldChar w:fldCharType="begin">
          <w:ffData>
            <w:name w:val="Text12"/>
            <w:enabled/>
            <w:calcOnExit w:val="0"/>
            <w:textInput>
              <w:default w:val="Name, Telefon, E-Mail, ggf. Funktion, ggf. Organisationseinheit"/>
            </w:textInput>
          </w:ffData>
        </w:fldChar>
      </w:r>
      <w:bookmarkStart w:id="24" w:name="Text12"/>
      <w:r>
        <w:instrText xml:space="preserve"> FORMTEXT </w:instrText>
      </w:r>
      <w:r>
        <w:fldChar w:fldCharType="separate"/>
      </w:r>
      <w:r>
        <w:rPr>
          <w:noProof/>
        </w:rPr>
        <w:t>Name, Telefon, E-Mail, ggf. Funktion, ggf. Organisationseinheit</w:t>
      </w:r>
      <w:r>
        <w:fldChar w:fldCharType="end"/>
      </w:r>
      <w:bookmarkEnd w:id="24"/>
    </w:p>
    <w:p w:rsidR="006843D7" w:rsidRDefault="006843D7" w:rsidP="00C914A3">
      <w:pPr>
        <w:pStyle w:val="Gesetz2"/>
        <w:numPr>
          <w:ilvl w:val="0"/>
          <w:numId w:val="0"/>
        </w:numPr>
        <w:ind w:left="720" w:hanging="153"/>
      </w:pPr>
      <w:r w:rsidRPr="00017AC9">
        <w:t xml:space="preserve">Weisungsempfänger auf Seiten </w:t>
      </w:r>
      <w:r>
        <w:t>des</w:t>
      </w:r>
      <w:r w:rsidRPr="00017AC9">
        <w:t xml:space="preserve"> </w:t>
      </w:r>
      <w:r>
        <w:t>Auftragsverarbeiters</w:t>
      </w:r>
      <w:r w:rsidRPr="00017AC9">
        <w:t xml:space="preserve"> ist:</w:t>
      </w:r>
    </w:p>
    <w:p w:rsidR="006843D7" w:rsidRDefault="006843D7" w:rsidP="00E344A2">
      <w:pPr>
        <w:pStyle w:val="Gesetz2"/>
        <w:numPr>
          <w:ilvl w:val="0"/>
          <w:numId w:val="0"/>
        </w:numPr>
        <w:ind w:left="567"/>
      </w:pPr>
      <w:r>
        <w:fldChar w:fldCharType="begin">
          <w:ffData>
            <w:name w:val="Text12"/>
            <w:enabled/>
            <w:calcOnExit w:val="0"/>
            <w:textInput>
              <w:default w:val="Name, Telefon, E-Mail, ggf. Funktion, ggf. Organisationseinheit"/>
            </w:textInput>
          </w:ffData>
        </w:fldChar>
      </w:r>
      <w:r>
        <w:instrText xml:space="preserve"> FORMTEXT </w:instrText>
      </w:r>
      <w:r>
        <w:fldChar w:fldCharType="separate"/>
      </w:r>
      <w:r>
        <w:rPr>
          <w:noProof/>
        </w:rPr>
        <w:t>Name, Telefon, E-Mail, ggf. Funktion, ggf. Organisationseinheit</w:t>
      </w:r>
      <w:r>
        <w:fldChar w:fldCharType="end"/>
      </w:r>
    </w:p>
    <w:p w:rsidR="006843D7" w:rsidRPr="00017AC9" w:rsidRDefault="006843D7" w:rsidP="00252798">
      <w:pPr>
        <w:pStyle w:val="Gesetz2"/>
      </w:pPr>
      <w:r w:rsidRPr="00017AC9">
        <w:t xml:space="preserve">Bei einem Wechsel oder einer längerfristigen Verhinderung einer der in Absatz 3 aufgeführten Personen ist </w:t>
      </w:r>
      <w:r>
        <w:t>dem</w:t>
      </w:r>
      <w:r w:rsidRPr="00017AC9">
        <w:t xml:space="preserve"> Vertragspartne</w:t>
      </w:r>
      <w:r>
        <w:t>r</w:t>
      </w:r>
      <w:r w:rsidRPr="00017AC9">
        <w:t xml:space="preserve"> unverzüglich schriftlich der Nachfolger bzw. der Vertreter mitzuteilen.</w:t>
      </w:r>
    </w:p>
    <w:p w:rsidR="006843D7" w:rsidRDefault="006843D7" w:rsidP="00252798">
      <w:pPr>
        <w:pStyle w:val="Gesetz2"/>
      </w:pPr>
      <w:r>
        <w:t xml:space="preserve">Der Auftragsverarbeiter informiert den Verantwortlichen unverzüglich, falls er der Auffassung ist, dass eine Weisung gegen die DS-GVO oder andere Datenschutzbestimmungen der Europäischen Union oder des nationalen Rechts verstößt. </w:t>
      </w:r>
    </w:p>
    <w:p w:rsidR="006843D7" w:rsidRPr="00017AC9" w:rsidRDefault="006843D7" w:rsidP="00252798">
      <w:pPr>
        <w:pStyle w:val="Gesetz2"/>
      </w:pPr>
      <w:r w:rsidRPr="00017AC9">
        <w:t>Weisungen, die die unter § 1</w:t>
      </w:r>
      <w:r>
        <w:t xml:space="preserve"> und § 2</w:t>
      </w:r>
      <w:r w:rsidRPr="00017AC9">
        <w:t xml:space="preserve"> dieses Vertrags getroffenen Festlegungen ändern, aufheben oder ergänzen, sind nur zulässig, wenn eine entsprechende neue schriftliche Festlegung erfolgt.</w:t>
      </w:r>
    </w:p>
    <w:p w:rsidR="006843D7" w:rsidRDefault="006843D7" w:rsidP="00252798">
      <w:pPr>
        <w:pStyle w:val="Gesetz2"/>
      </w:pPr>
      <w:r>
        <w:t>Der</w:t>
      </w:r>
      <w:r w:rsidRPr="00017AC9">
        <w:t xml:space="preserve"> </w:t>
      </w:r>
      <w:r>
        <w:t>Verantwortliche</w:t>
      </w:r>
      <w:r w:rsidRPr="00017AC9">
        <w:t xml:space="preserve"> ist berechtigt, die Einhaltung der Vorschriften über den Datenschutz und der vertraglichen Vereinbarungen im Rahmen des Auftragsverhältnisses im erforderlichen Umfang zu kontrollieren oder durch eine von ihr beauftragte Person kontrollieren zu lassen, insbesondere durch die Einholung von Auskünften und die Einsichtnahme in die gespeicherten Daten und die Datenverarbeitungsprogramme</w:t>
      </w:r>
      <w:r>
        <w:t xml:space="preserve"> im Rahmen von Inspektionen</w:t>
      </w:r>
      <w:r w:rsidRPr="00017AC9">
        <w:t xml:space="preserve">. </w:t>
      </w:r>
      <w:r>
        <w:t>Der</w:t>
      </w:r>
      <w:r w:rsidRPr="00017AC9">
        <w:t xml:space="preserve"> </w:t>
      </w:r>
      <w:r>
        <w:t>Auftragsverarbeiter</w:t>
      </w:r>
      <w:r w:rsidRPr="00017AC9">
        <w:t xml:space="preserve"> unterstützt die Kontrollen</w:t>
      </w:r>
      <w:r>
        <w:t xml:space="preserve"> Er verpflichtet sich, dem Verantwortlichen auf Anforderung die erforderlichen Auskünfte zu erteilen und insbesondere die Umsetzung der technischen und organisatorischen Maßnahmen nachzuweisen</w:t>
      </w:r>
      <w:r w:rsidRPr="00017AC9">
        <w:t>.</w:t>
      </w:r>
    </w:p>
    <w:p w:rsidR="006843D7" w:rsidRDefault="006843D7" w:rsidP="006843D7">
      <w:pPr>
        <w:pStyle w:val="berschrift1"/>
      </w:pPr>
      <w:r w:rsidRPr="006843D7">
        <w:lastRenderedPageBreak/>
        <w:t>Pflichten des Auftragsverarbeiters</w:t>
      </w:r>
    </w:p>
    <w:p w:rsidR="006843D7" w:rsidRDefault="006843D7" w:rsidP="00252798">
      <w:pPr>
        <w:pStyle w:val="Gesetz2"/>
        <w:numPr>
          <w:ilvl w:val="0"/>
          <w:numId w:val="30"/>
        </w:numPr>
      </w:pPr>
      <w:r>
        <w:t xml:space="preserve">Der Auftragsverarbeiter verarbeitet personenbezogene Daten ausschließlich im Rahmen der getroffenen Vereinbarungen und nach Weisungen des Verantwortlichen. </w:t>
      </w:r>
      <w:proofErr w:type="gramStart"/>
      <w:r>
        <w:t>Dies gilt auch in Bezug auf die Übermittlung personenbezogener Daten an ein Drittland oder eine internationale Organisation, sofern der Auftragsverarbeiter nicht durch das Recht der Europäischen Union oder des nationalen Rechts, dem der Auftragsverarbeiter unterliegt, hierzu verpflichtet ist; in einem solchen Fall teilt der Auftragsverarbeiter dem Verantwortlichen diese Anforderung vor der Verarbeitung mit, sofern das betreffende Recht eine solche Mitteilung nicht wegen eines wichtigen öffentlichen Interesses verbietet.</w:t>
      </w:r>
      <w:proofErr w:type="gramEnd"/>
      <w:r>
        <w:t xml:space="preserve"> </w:t>
      </w:r>
    </w:p>
    <w:p w:rsidR="006843D7" w:rsidRDefault="006843D7" w:rsidP="00252798">
      <w:pPr>
        <w:pStyle w:val="Gesetz2"/>
      </w:pPr>
      <w:r>
        <w:t>Eine Verarbeitung zu anderen Zwecken ist ausgeschlossen. Der Auftragsverarbeiter hat personenbezogene Daten zu berichtigen, zu löschen und einzuschränken, wenn die Verantwortliche dies in der getroffenen Vereinbarung oder in einer Weisung verlangt.</w:t>
      </w:r>
    </w:p>
    <w:p w:rsidR="006843D7" w:rsidRDefault="006843D7" w:rsidP="00252798">
      <w:pPr>
        <w:pStyle w:val="Gesetz2"/>
      </w:pPr>
      <w:r>
        <w:t xml:space="preserve">Der Auftragsverarbeiter sichert im Rahmen des Auftragsverhältnisses die vertragsgemäße Abwicklung aller vereinbarten Maßnahmen zu. </w:t>
      </w:r>
    </w:p>
    <w:p w:rsidR="006843D7" w:rsidRDefault="006843D7" w:rsidP="00252798">
      <w:pPr>
        <w:pStyle w:val="Gesetz2"/>
      </w:pPr>
      <w:r>
        <w:t>Der Auftragsverarbeiter unterstützt den Verantwortlichen bei der Erstellung und Führung des Verzeichnisses über die Verarbeitungstätigkeiten, insbesondere durch Mitteilung der erforderlichen Angaben.</w:t>
      </w:r>
    </w:p>
    <w:p w:rsidR="006843D7" w:rsidRDefault="006843D7" w:rsidP="00252798">
      <w:pPr>
        <w:pStyle w:val="Gesetz2"/>
      </w:pPr>
      <w:r>
        <w:t>Der Auftragsverarbeiter führt ab Geltung der DS-GVO ein Verzeichnis der Verarbeitungstätigkeiten nach Art. 30 Abs. 2 DS-GVO.</w:t>
      </w:r>
    </w:p>
    <w:p w:rsidR="006843D7" w:rsidRDefault="006843D7" w:rsidP="00252798">
      <w:pPr>
        <w:pStyle w:val="Gesetz2"/>
      </w:pPr>
      <w:r>
        <w:t>Sofern sich Daten des Verantwortlichen auf Datenträgern des Auftragsverarbeiters befinden, wird folgendes vereinbart:</w:t>
      </w:r>
    </w:p>
    <w:p w:rsidR="006843D7" w:rsidRDefault="006843D7" w:rsidP="00C914A3">
      <w:pPr>
        <w:pStyle w:val="Gesetz2"/>
        <w:numPr>
          <w:ilvl w:val="1"/>
          <w:numId w:val="36"/>
        </w:numPr>
      </w:pPr>
      <w:r>
        <w:t>Eignen sich die Datenträger zur Übergabe, übereignet der Auftragsverarbeiter dem Verantwortlichen zur Sicherung diese Datenträger. Diese Datenträger sind besonders zu kennzeichnen. Der Auftragsverarbeiter verpflichtet sich, mindestens einen Datenträger vorzuhalten, auf dem alle Daten des Verantwortlichen gespeichert werden können und der übereignet werden kann. Der Auftragsverarbeiter verwahrt den Datenträger bis zur Herausgabe an den Verantwortlichen für diesen unentgeltlich.</w:t>
      </w:r>
    </w:p>
    <w:p w:rsidR="006843D7" w:rsidRDefault="006843D7" w:rsidP="00C914A3">
      <w:pPr>
        <w:pStyle w:val="Gesetz2"/>
        <w:numPr>
          <w:ilvl w:val="1"/>
          <w:numId w:val="36"/>
        </w:numPr>
      </w:pPr>
      <w:r>
        <w:t>Eignen sich die Datenträger nicht zur Übergabe, verpflichtet sich der Auftragsverarbeiter, diese Daten in dem Fall, in dem aufgrund von Maßnahmen Dritter (etwa bei Pfändung), bei Insolvenz- oder Vergleichsverfahren oder bei sonstige Ereignisse die Gefahr besteht, dass diese Daten in die Hände Dritter gelangen, diese Daten auf den Datenträger nach Absatz 4 lit. a Satz 3 zu kopieren und diese Daten auf den von der Maßnahme Dritter bzw. von den Ereignissen betroffenen Datenträgern datenschutzgerecht zu löschen.</w:t>
      </w:r>
    </w:p>
    <w:p w:rsidR="006843D7" w:rsidRDefault="006843D7" w:rsidP="00252798">
      <w:pPr>
        <w:pStyle w:val="Gesetz2"/>
      </w:pPr>
      <w:r>
        <w:t xml:space="preserve">Sollte das Eigentum oder die Vertraulichkeit der Daten des Verantwortlichen bei dem Auftragsverarbeiter durch Maßnahmen Dritter (etwa durch Pfändung), durch Insolvenz- oder Vergleichsverfahren oder durch sonstige Ereignisse gefährdet werden, so hat der Auftragsverarbeiter den Verantwortlichen unverzüglich zu informieren. </w:t>
      </w:r>
    </w:p>
    <w:p w:rsidR="006843D7" w:rsidRDefault="006843D7" w:rsidP="00252798">
      <w:pPr>
        <w:pStyle w:val="Gesetz2"/>
      </w:pPr>
      <w:r>
        <w:t>Der Auftragsverarbeiter informiert den Verantwortlichen unverzüglich bei schwerwiegenden Störungen des Betriebsablaufs, Verdacht auf Verletzungen des Schutzes personenbezogener Daten, anderen Unregelmäßigkeiten bei der Datenverarbeitung, bei Kontrollhandlungen und Maßnahmen einer Aufsichts- oder Ermittlungsbehörde. Der Auftragsverarbeiter benachrichtigt unverzüglich den Verantwortlichen, wenn die bei ihm getroffenen Sicherheitsmaßnahmen den Anforderungen des Verantwortlichen nicht (mehr) genügen.</w:t>
      </w:r>
    </w:p>
    <w:p w:rsidR="006843D7" w:rsidRDefault="006843D7" w:rsidP="00252798">
      <w:pPr>
        <w:pStyle w:val="Gesetz2"/>
      </w:pPr>
      <w:r>
        <w:t xml:space="preserve">Im Falle einer Verletzung des Schutzes personenbezogener Daten ergreift der Auftragsverarbeiter im Benehmen mit dem Verantwortlichen angemessene Maßnahmen zur Sicherung der Daten sowie zur Minderung möglicher nachteiliger Folgen für </w:t>
      </w:r>
      <w:r>
        <w:lastRenderedPageBreak/>
        <w:t>betroffene Personen. Er unterstützt den Verantwortlichen bei der Erfüllung von datenschutzrechtlichen Meldepflichten gegenüber der Aufsichtsbehörde und Benachrichtigungspflicht gegenüber betroffenen Personen.</w:t>
      </w:r>
    </w:p>
    <w:p w:rsidR="006843D7" w:rsidRDefault="006843D7" w:rsidP="00252798">
      <w:pPr>
        <w:pStyle w:val="Gesetz2"/>
      </w:pPr>
      <w:r>
        <w:t>Der Auftragsverarbeiter unterstützt den Verantwortlichen unter Berücksichtigung der Art der Verarbeitung und der ihm zur Verfügung stehenden Informationen beim Treffen der erforderlichen technischen und organisatorischen Maßnahmen, ins</w:t>
      </w:r>
      <w:r w:rsidR="008E7237">
        <w:t>besondere nach Art. 32 DS-GVO.</w:t>
      </w:r>
      <w:r w:rsidR="00045BC2">
        <w:rPr>
          <w:rStyle w:val="Funotenzeichen"/>
        </w:rPr>
        <w:footnoteReference w:id="1"/>
      </w:r>
    </w:p>
    <w:p w:rsidR="006843D7" w:rsidRDefault="006843D7" w:rsidP="00252798">
      <w:pPr>
        <w:pStyle w:val="Gesetz2"/>
      </w:pPr>
      <w:proofErr w:type="gramStart"/>
      <w:r>
        <w:t>Der Auftragsverarbeiter unterstützt den Verantwortlichen unter Berücksichtigung der Art der Verarbeitung und der ihm zur Verfügung stehenden Informationen bei der Durchführung einer ggf. notwendigen Untersuchung der Auswirkung der Verarbeitung auf die ‚Rechte und Freiheiten natürlicher Personen, insbesondere im Falle einer gemäß Art. 35 DS-GVO erforderlichen Datenschutzfolgeabschätzung sowie bei Vorliegen der Voraussetzungen des Art. 36 Abs. 1 DS-GVO bei der vorherigen Konsultation der Aufsichtsbehörden.</w:t>
      </w:r>
      <w:proofErr w:type="gramEnd"/>
      <w:r>
        <w:t xml:space="preserve"> </w:t>
      </w:r>
      <w:r w:rsidR="009C04BA">
        <w:rPr>
          <w:rStyle w:val="Funotenzeichen"/>
        </w:rPr>
        <w:footnoteReference w:id="2"/>
      </w:r>
    </w:p>
    <w:p w:rsidR="006843D7" w:rsidRDefault="006843D7" w:rsidP="00252798">
      <w:pPr>
        <w:pStyle w:val="Gesetz2"/>
      </w:pPr>
      <w:r>
        <w:t>Der Auftragsverarbeiter unterstützt den Verantwortlichen ab Geltung der DS-GVO angesichts der Art der Verarbeitung nach Möglichkeit, mit geeigneten technischen und organisatorischen Maßnahmen dabei, seiner Pflicht zur Beantwortung von Anträgen einer betroffenen Person auf Wahrnehmung ihrer in Kapitel III der DS-GVO genannten Rechte nachzukommen (wie transparente Informationen, Auskunft, Berichtigung, Löschung, E</w:t>
      </w:r>
      <w:r w:rsidR="009C04BA">
        <w:t>inschränkung der Verarbeitung).</w:t>
      </w:r>
      <w:r w:rsidR="009C04BA">
        <w:rPr>
          <w:rStyle w:val="Funotenzeichen"/>
        </w:rPr>
        <w:footnoteReference w:id="3"/>
      </w:r>
    </w:p>
    <w:p w:rsidR="006843D7" w:rsidRDefault="006843D7" w:rsidP="00252798">
      <w:pPr>
        <w:pStyle w:val="Gesetz2"/>
      </w:pPr>
      <w:r>
        <w:t>Der Auftragsverarbeiter hat dem Verantwortlichen nach Abschluss der Erbringung der Verarbeitungsleistungen sämtliche in ihren Besitz gelangten Unterlagen und erstellten Verarbeitungs- oder Nutzungsergebnisse, die im Zusammenhang mit dem Auftragsverhältnis stehen, nach Wahl des Verantwortlichen datenschutzgerecht zu löschen oder zurückzugeben, sofern nach dem Recht der Europäischen Union oder dem nationalen Recht eine Verpflichtung zur Speicherung der personenbezogenen Daten besteht. Der Verantwortliche ist auf Verlangen ein Nachweis über die Löschung vorzulegen. Ein Zurückbehaltungsrecht wird hinsichtlich der verarbeiteten personenbezogenen Daten und der zugehörigen Datenträger ausgeschlossen.</w:t>
      </w:r>
    </w:p>
    <w:p w:rsidR="00735EBD" w:rsidRDefault="00735EBD" w:rsidP="00735EBD">
      <w:pPr>
        <w:pStyle w:val="Gesetz2"/>
        <w:ind w:left="709" w:hanging="567"/>
      </w:pPr>
    </w:p>
    <w:p w:rsidR="00735EBD" w:rsidRPr="00735EBD" w:rsidRDefault="00735EBD" w:rsidP="00735EBD">
      <w:pPr>
        <w:pStyle w:val="Gesetz2"/>
        <w:numPr>
          <w:ilvl w:val="0"/>
          <w:numId w:val="0"/>
        </w:numPr>
        <w:ind w:left="1134" w:hanging="425"/>
      </w:pPr>
      <w:r>
        <w:fldChar w:fldCharType="begin">
          <w:ffData>
            <w:name w:val="Kontrollkästchen36"/>
            <w:enabled/>
            <w:calcOnExit w:val="0"/>
            <w:checkBox>
              <w:sizeAuto/>
              <w:default w:val="0"/>
            </w:checkBox>
          </w:ffData>
        </w:fldChar>
      </w:r>
      <w:r>
        <w:instrText xml:space="preserve"> FORMCHECKBOX </w:instrText>
      </w:r>
      <w:r w:rsidR="00AC6E26">
        <w:fldChar w:fldCharType="separate"/>
      </w:r>
      <w:r>
        <w:fldChar w:fldCharType="end"/>
      </w:r>
      <w:r>
        <w:tab/>
      </w:r>
      <w:proofErr w:type="gramStart"/>
      <w:r>
        <w:t xml:space="preserve">Der </w:t>
      </w:r>
      <w:r w:rsidRPr="00735EBD">
        <w:t xml:space="preserve"> Auftragsverarbeiter</w:t>
      </w:r>
      <w:proofErr w:type="gramEnd"/>
      <w:r w:rsidRPr="00735EBD">
        <w:t xml:space="preserve"> verfügt über eine in Rahmen und Umfang</w:t>
      </w:r>
      <w:r>
        <w:t xml:space="preserve"> </w:t>
      </w:r>
      <w:r w:rsidRPr="00735EBD">
        <w:t>marktübliche Haftpflichtversicherung oder eine vergleichbare</w:t>
      </w:r>
      <w:r>
        <w:t xml:space="preserve"> </w:t>
      </w:r>
      <w:r w:rsidRPr="00735EBD">
        <w:t>Versicherung aus einem Mitgliedsstaat der EU und weist dies dem</w:t>
      </w:r>
      <w:r>
        <w:t xml:space="preserve"> </w:t>
      </w:r>
      <w:r w:rsidRPr="00735EBD">
        <w:t>Verantwortlichen nach.</w:t>
      </w:r>
      <w:r>
        <w:t xml:space="preserve"> </w:t>
      </w:r>
      <w:r w:rsidRPr="00735EBD">
        <w:t>Der Auftragsverarbeiter wird diesen Versicherungsschutz während der</w:t>
      </w:r>
      <w:r>
        <w:t xml:space="preserve"> </w:t>
      </w:r>
      <w:r w:rsidRPr="00735EBD">
        <w:t>gesamten Vertragslaufzeit und bis zur Verjährung von Ansprüchen</w:t>
      </w:r>
      <w:r>
        <w:t xml:space="preserve"> </w:t>
      </w:r>
      <w:r w:rsidRPr="00735EBD">
        <w:t>aufrechterhalten.</w:t>
      </w:r>
    </w:p>
    <w:p w:rsidR="006843D7" w:rsidRDefault="006843D7" w:rsidP="006843D7">
      <w:pPr>
        <w:pStyle w:val="berschrift1"/>
      </w:pPr>
      <w:r w:rsidRPr="006843D7">
        <w:t>Unterauftragsverhältnisse</w:t>
      </w:r>
    </w:p>
    <w:p w:rsidR="001B7786" w:rsidRDefault="001B7786" w:rsidP="00252798">
      <w:pPr>
        <w:pStyle w:val="Gesetz2"/>
        <w:numPr>
          <w:ilvl w:val="0"/>
          <w:numId w:val="31"/>
        </w:numPr>
      </w:pPr>
      <w:r>
        <w:t xml:space="preserve">Der Verantwortliche stimmt dem Einsatz der im Anhang 1 genannten weiteren </w:t>
      </w:r>
      <w:proofErr w:type="gramStart"/>
      <w:r>
        <w:t>Auftragsverarbeitern</w:t>
      </w:r>
      <w:proofErr w:type="gramEnd"/>
      <w:r>
        <w:t xml:space="preserve"> zu.</w:t>
      </w:r>
    </w:p>
    <w:p w:rsidR="001B7786" w:rsidRDefault="001B7786" w:rsidP="00045BC2">
      <w:pPr>
        <w:pStyle w:val="Gesetz2"/>
        <w:numPr>
          <w:ilvl w:val="0"/>
          <w:numId w:val="0"/>
        </w:numPr>
        <w:ind w:left="993" w:hanging="426"/>
      </w:pPr>
      <w:r>
        <w:fldChar w:fldCharType="begin">
          <w:ffData>
            <w:name w:val="Kontrollkästchen35"/>
            <w:enabled/>
            <w:calcOnExit w:val="0"/>
            <w:checkBox>
              <w:sizeAuto/>
              <w:default w:val="0"/>
            </w:checkBox>
          </w:ffData>
        </w:fldChar>
      </w:r>
      <w:bookmarkStart w:id="25" w:name="Kontrollkästchen35"/>
      <w:r>
        <w:instrText xml:space="preserve"> FORMCHECKBOX </w:instrText>
      </w:r>
      <w:r w:rsidR="00AC6E26">
        <w:fldChar w:fldCharType="separate"/>
      </w:r>
      <w:r>
        <w:fldChar w:fldCharType="end"/>
      </w:r>
      <w:bookmarkEnd w:id="25"/>
      <w:r>
        <w:tab/>
        <w:t xml:space="preserve">Darüber hinaus ist der Einsatz von weiteren Auftragsverarbeitern durch den Auftragsverarbeiter nur mit vorheriger schriftlicher Zustimmung des Verantwortlichen im Einzelfall zulässig. </w:t>
      </w:r>
    </w:p>
    <w:p w:rsidR="001B7786" w:rsidRPr="00ED14AD" w:rsidRDefault="001B7786" w:rsidP="00ED14AD">
      <w:pPr>
        <w:pStyle w:val="Gesetz2"/>
        <w:numPr>
          <w:ilvl w:val="0"/>
          <w:numId w:val="0"/>
        </w:numPr>
        <w:ind w:left="502"/>
        <w:rPr>
          <w:i/>
        </w:rPr>
      </w:pPr>
      <w:r w:rsidRPr="00ED14AD">
        <w:rPr>
          <w:i/>
        </w:rPr>
        <w:t>oder</w:t>
      </w:r>
    </w:p>
    <w:p w:rsidR="001B7786" w:rsidRDefault="001B7786" w:rsidP="00045BC2">
      <w:pPr>
        <w:pStyle w:val="Gesetz2"/>
        <w:numPr>
          <w:ilvl w:val="0"/>
          <w:numId w:val="0"/>
        </w:numPr>
        <w:ind w:left="993" w:hanging="426"/>
      </w:pPr>
      <w:r>
        <w:fldChar w:fldCharType="begin">
          <w:ffData>
            <w:name w:val="Kontrollkästchen36"/>
            <w:enabled/>
            <w:calcOnExit w:val="0"/>
            <w:checkBox>
              <w:sizeAuto/>
              <w:default w:val="0"/>
            </w:checkBox>
          </w:ffData>
        </w:fldChar>
      </w:r>
      <w:bookmarkStart w:id="26" w:name="Kontrollkästchen36"/>
      <w:r>
        <w:instrText xml:space="preserve"> FORMCHECKBOX </w:instrText>
      </w:r>
      <w:r w:rsidR="00AC6E26">
        <w:fldChar w:fldCharType="separate"/>
      </w:r>
      <w:r>
        <w:fldChar w:fldCharType="end"/>
      </w:r>
      <w:bookmarkEnd w:id="26"/>
      <w:r>
        <w:tab/>
        <w:t xml:space="preserve">Darüber hinaus wird hiermit der Einsatz von weiteren Auftragsverarbeitern, die eine Niederlassung in einem Mitgliedsstaat der Europäischen Union haben oder für die </w:t>
      </w:r>
      <w:r>
        <w:lastRenderedPageBreak/>
        <w:t xml:space="preserve">ein Angemessenheitsbeschluss der Kommission (Art. 45 Abs. 3 DS-GVO) einschlägig ist, unter der Bedingung einer vertraglichen Vereinbarung nach Maßgabe des Art. 28 Abs. 2 bis 4 DS-GVO genehmigt. Der Auftragsverarbeiter informiert den Verantwortlichen über jede beabsichtige Änderung in Bezug auf die Hinzuziehung oder die Ersetzung anderer Auftragsverarbeiter mindestens vier Wochen bevor die Änderung wirksam werden soll. Der Verantwortliche hat das Recht, gegen derartige Änderungen innerhalb von drei Wochen nach Zugang der Information Einspruch zu erheben. Der Einspruch steht einer Beauftragung von weiteren </w:t>
      </w:r>
      <w:r w:rsidR="009C04BA">
        <w:t>Auftragsverarbeitern entgegen.</w:t>
      </w:r>
      <w:r w:rsidR="009C04BA">
        <w:rPr>
          <w:rStyle w:val="Funotenzeichen"/>
        </w:rPr>
        <w:footnoteReference w:id="4"/>
      </w:r>
    </w:p>
    <w:p w:rsidR="001B7786" w:rsidRDefault="001B7786" w:rsidP="00252798">
      <w:pPr>
        <w:pStyle w:val="Gesetz2"/>
      </w:pPr>
      <w:r>
        <w:t>Bei der Beauftragung eines weiteren Auftragsverarbeiters stellt der Auftragsverarbeiter vertraglich sicher, dass die in diesem Vertrag vereinbarten Regelungen auch gegenüber dem weiteren Auftragsverarbeiter gelten, wobei insbesondere hinreichende Garantien dafür geboten werden müssen, dass die geeigneten technischen und organisatorischen Maßnahmen so durchgeführt werden, dass die Verarbeitung entsprechend den Anforderungen insbesondere der DS-GVO erfolgt. Der Auftragsverarbeiter weist dies dem Verantwortlichen nach. Der Auftragsverarbeiter hat die Einhaltungen der Regelungen durch den von ihm beauftragten weiteren Auftragsverarbeiter regelmäßig zu überprüfen.</w:t>
      </w:r>
    </w:p>
    <w:p w:rsidR="001B7786" w:rsidRDefault="001B7786" w:rsidP="00252798">
      <w:pPr>
        <w:pStyle w:val="Gesetz2"/>
      </w:pPr>
      <w:r>
        <w:t>Kommt ein weiterer Auftragsverarbeiter seinen Datenschutzpflichten nicht nach, so haftet der erste Auftragsverarbeiter gegenüber dem Verantwortlichen für die Pflichten jenes anderen Auftragsverarbeiters.</w:t>
      </w:r>
    </w:p>
    <w:p w:rsidR="001B7786" w:rsidRDefault="001B7786" w:rsidP="00252798">
      <w:pPr>
        <w:pStyle w:val="Gesetz2"/>
      </w:pPr>
      <w:r>
        <w:t>Der Auftragsverarbeiter teilt dem Verantwortlichen die für das Verzeichnis der Verarbeitungstätigkeiten erforderlichen Informationen zur Datenverarbeitung durch den weiteren Auftragsverarbeiter mit.</w:t>
      </w:r>
    </w:p>
    <w:p w:rsidR="001B7786" w:rsidRDefault="001B7786" w:rsidP="00252798">
      <w:pPr>
        <w:pStyle w:val="Gesetz2"/>
      </w:pPr>
      <w:r>
        <w:t xml:space="preserve">Eine weitere Auslagerung durch einen weiteren Auftragsverarbeiter auf einen zusätzlichen weiteren Auftragsverarbeiter </w:t>
      </w:r>
    </w:p>
    <w:p w:rsidR="001B7786" w:rsidRDefault="001B7786" w:rsidP="00045BC2">
      <w:pPr>
        <w:pStyle w:val="Gesetz2"/>
        <w:numPr>
          <w:ilvl w:val="0"/>
          <w:numId w:val="0"/>
        </w:numPr>
        <w:ind w:left="993" w:hanging="426"/>
      </w:pPr>
      <w:r>
        <w:fldChar w:fldCharType="begin">
          <w:ffData>
            <w:name w:val="Kontrollkästchen37"/>
            <w:enabled/>
            <w:calcOnExit w:val="0"/>
            <w:checkBox>
              <w:sizeAuto/>
              <w:default w:val="0"/>
            </w:checkBox>
          </w:ffData>
        </w:fldChar>
      </w:r>
      <w:bookmarkStart w:id="27" w:name="Kontrollkästchen37"/>
      <w:r>
        <w:instrText xml:space="preserve"> FORMCHECKBOX </w:instrText>
      </w:r>
      <w:r w:rsidR="00AC6E26">
        <w:fldChar w:fldCharType="separate"/>
      </w:r>
      <w:r>
        <w:fldChar w:fldCharType="end"/>
      </w:r>
      <w:bookmarkEnd w:id="27"/>
      <w:r>
        <w:tab/>
      </w:r>
      <w:proofErr w:type="gramStart"/>
      <w:r>
        <w:t>ist</w:t>
      </w:r>
      <w:proofErr w:type="gramEnd"/>
      <w:r>
        <w:t xml:space="preserve"> nicht gestattet;</w:t>
      </w:r>
    </w:p>
    <w:p w:rsidR="001B7786" w:rsidRDefault="001B7786" w:rsidP="00045BC2">
      <w:pPr>
        <w:pStyle w:val="Gesetz2"/>
        <w:numPr>
          <w:ilvl w:val="0"/>
          <w:numId w:val="0"/>
        </w:numPr>
        <w:ind w:left="993" w:hanging="426"/>
      </w:pPr>
      <w:r>
        <w:fldChar w:fldCharType="begin">
          <w:ffData>
            <w:name w:val="Kontrollkästchen38"/>
            <w:enabled/>
            <w:calcOnExit w:val="0"/>
            <w:checkBox>
              <w:sizeAuto/>
              <w:default w:val="0"/>
            </w:checkBox>
          </w:ffData>
        </w:fldChar>
      </w:r>
      <w:bookmarkStart w:id="28" w:name="Kontrollkästchen38"/>
      <w:r>
        <w:instrText xml:space="preserve"> FORMCHECKBOX </w:instrText>
      </w:r>
      <w:r w:rsidR="00AC6E26">
        <w:fldChar w:fldCharType="separate"/>
      </w:r>
      <w:r>
        <w:fldChar w:fldCharType="end"/>
      </w:r>
      <w:bookmarkEnd w:id="28"/>
      <w:r>
        <w:tab/>
      </w:r>
      <w:proofErr w:type="gramStart"/>
      <w:r>
        <w:t>bedarf</w:t>
      </w:r>
      <w:proofErr w:type="gramEnd"/>
      <w:r>
        <w:t xml:space="preserve"> der ausdrücklichen Zustimmung des Verantwortlichen und der Auferlegung sämtlicher vertraglichen Regelungen in der Vertragskette an den zusätzlichen weiteren Auftragsverarbeiter.</w:t>
      </w:r>
    </w:p>
    <w:p w:rsidR="006843D7" w:rsidRDefault="001B7786" w:rsidP="00252798">
      <w:pPr>
        <w:pStyle w:val="Gesetz2"/>
      </w:pPr>
      <w:r>
        <w:t>Die Weiterleitung von Daten an einen weiteren Auftragsverarbeiter ist erst zulässig, wenn alle Voraussetzungen für eine Unterbeauftragung vorliegen.</w:t>
      </w:r>
    </w:p>
    <w:p w:rsidR="00483FF8" w:rsidRDefault="00483FF8" w:rsidP="00483FF8">
      <w:pPr>
        <w:pStyle w:val="berschrift1"/>
      </w:pPr>
      <w:r w:rsidRPr="00483FF8">
        <w:t>Vertraulichkeit, Datengeheimnis, Datenschutzbeauftragter</w:t>
      </w:r>
    </w:p>
    <w:p w:rsidR="005C3A26" w:rsidRPr="00017AC9" w:rsidRDefault="005C3A26" w:rsidP="00252798">
      <w:pPr>
        <w:pStyle w:val="Gesetz2"/>
        <w:numPr>
          <w:ilvl w:val="0"/>
          <w:numId w:val="32"/>
        </w:numPr>
      </w:pPr>
      <w:r w:rsidRPr="00017AC9">
        <w:t xml:space="preserve">Jede Partei ist verpflichtet, alle im Rahmen des Vertragsverhältnisses erlangten Kenntnisse von Geschäftsgeheimnissen und Datensicherheitsmaßnahmen </w:t>
      </w:r>
      <w:r>
        <w:t>des</w:t>
      </w:r>
      <w:r w:rsidRPr="00017AC9">
        <w:t xml:space="preserve"> Vertragspartner</w:t>
      </w:r>
      <w:r>
        <w:t>s</w:t>
      </w:r>
      <w:r w:rsidRPr="00017AC9">
        <w:t xml:space="preserve"> vertraulich zu behandeln. Diese Pflicht besteht auch nach Vertragsende fort.</w:t>
      </w:r>
    </w:p>
    <w:p w:rsidR="005C3A26" w:rsidRPr="00017AC9" w:rsidRDefault="005C3A26" w:rsidP="00252798">
      <w:pPr>
        <w:pStyle w:val="Gesetz2"/>
      </w:pPr>
      <w:r>
        <w:t>Den zur Verarbeitung der personenbezogenen Daten befugten Personen ist es untersagt, personenbezogene Daten unbefugt zu verarbeiten (Datengeheimnis). Der</w:t>
      </w:r>
      <w:r w:rsidRPr="00017AC9">
        <w:t xml:space="preserve"> </w:t>
      </w:r>
      <w:r>
        <w:t>Auftragsverarbeiter</w:t>
      </w:r>
      <w:r w:rsidRPr="00017AC9">
        <w:t xml:space="preserve"> </w:t>
      </w:r>
      <w:r>
        <w:t>gewährleistet, dass sich diese Personen zur Vertraulichkeit verpflichtet haben oder einer angemessenen gesetzlichen Verschwiegenheitspflicht unterliegen.</w:t>
      </w:r>
    </w:p>
    <w:p w:rsidR="005C3A26" w:rsidRPr="00017AC9" w:rsidRDefault="005C3A26" w:rsidP="00252798">
      <w:pPr>
        <w:pStyle w:val="Gesetz2"/>
      </w:pPr>
      <w:r w:rsidRPr="00017AC9">
        <w:lastRenderedPageBreak/>
        <w:t xml:space="preserve">Die </w:t>
      </w:r>
      <w:r>
        <w:t>Auftragsverarbeiter</w:t>
      </w:r>
      <w:r w:rsidRPr="00017AC9">
        <w:t xml:space="preserve"> bestätigt, dass </w:t>
      </w:r>
      <w:r>
        <w:t>ihm</w:t>
      </w:r>
      <w:r w:rsidRPr="00017AC9">
        <w:t xml:space="preserve"> die einschlägigen datenschutzrechtlichen Vorschriften, insbesondere </w:t>
      </w:r>
      <w:r>
        <w:t xml:space="preserve">der DS-GVO, </w:t>
      </w:r>
      <w:r w:rsidRPr="00017AC9">
        <w:t xml:space="preserve">des LDSG, BDSG und des Strafgesetzbuchs, bekannt sind, und sichert zu, dass sie die bei der Durchführung der Arbeiten Beschäftigten mit den für sie maßgebenden Bestimmungen des Datenschutzes vertraut macht. </w:t>
      </w:r>
      <w:r>
        <w:t>Er</w:t>
      </w:r>
      <w:r w:rsidRPr="00017AC9">
        <w:t xml:space="preserve"> überwacht die Einhaltung der datenschutzrechtlichen Vorschriften.</w:t>
      </w:r>
    </w:p>
    <w:p w:rsidR="005C3A26" w:rsidRPr="00017AC9" w:rsidRDefault="005C3A26" w:rsidP="00252798">
      <w:pPr>
        <w:pStyle w:val="Gesetz2"/>
      </w:pPr>
      <w:r>
        <w:t>Der</w:t>
      </w:r>
      <w:r w:rsidRPr="00017AC9">
        <w:t xml:space="preserve"> </w:t>
      </w:r>
      <w:r>
        <w:t>Auftragsverarbeiter</w:t>
      </w:r>
      <w:r w:rsidRPr="00017AC9">
        <w:t xml:space="preserve"> darf Auskünfte an Dritte oder </w:t>
      </w:r>
      <w:r>
        <w:t>betroffene Personen</w:t>
      </w:r>
      <w:r w:rsidRPr="00017AC9">
        <w:t xml:space="preserve"> nur nach vorheriger schriftlicher Zustimmung durch </w:t>
      </w:r>
      <w:r>
        <w:t>den</w:t>
      </w:r>
      <w:r w:rsidRPr="00017AC9">
        <w:t xml:space="preserve"> </w:t>
      </w:r>
      <w:r>
        <w:t>Verantwortlichen</w:t>
      </w:r>
      <w:r w:rsidRPr="00017AC9">
        <w:t xml:space="preserve"> erteilen. Ist </w:t>
      </w:r>
      <w:r>
        <w:t>der</w:t>
      </w:r>
      <w:r w:rsidRPr="00017AC9">
        <w:t xml:space="preserve"> </w:t>
      </w:r>
      <w:r>
        <w:t>Auftragsverarbeiter</w:t>
      </w:r>
      <w:r w:rsidRPr="00017AC9">
        <w:t xml:space="preserve"> gerichtlich oder gesetzlich verpflichtet, Auskunft zu erteilen, so hat </w:t>
      </w:r>
      <w:r>
        <w:t>er</w:t>
      </w:r>
      <w:r w:rsidRPr="00017AC9">
        <w:t xml:space="preserve"> </w:t>
      </w:r>
      <w:r>
        <w:t>den</w:t>
      </w:r>
      <w:r w:rsidRPr="00017AC9">
        <w:t xml:space="preserve"> </w:t>
      </w:r>
      <w:r>
        <w:t>Verantwortlichen</w:t>
      </w:r>
      <w:r w:rsidRPr="00017AC9">
        <w:t xml:space="preserve"> hierüber unverzüglich zu informieren. </w:t>
      </w:r>
      <w:r>
        <w:t>Der</w:t>
      </w:r>
      <w:r w:rsidRPr="00017AC9">
        <w:t xml:space="preserve"> </w:t>
      </w:r>
      <w:r>
        <w:t>Auftragsverarbeiter</w:t>
      </w:r>
      <w:r w:rsidRPr="00017AC9">
        <w:t xml:space="preserve"> darf Auskünfte an </w:t>
      </w:r>
      <w:r>
        <w:t>den</w:t>
      </w:r>
      <w:r w:rsidRPr="00017AC9">
        <w:t xml:space="preserve"> </w:t>
      </w:r>
      <w:r>
        <w:t>Verantwortlichen</w:t>
      </w:r>
      <w:r w:rsidRPr="00017AC9">
        <w:t xml:space="preserve"> nur gegenüber den autorisierten Personen (§ </w:t>
      </w:r>
      <w:r w:rsidR="00957057">
        <w:t>3 Abs. </w:t>
      </w:r>
      <w:r w:rsidRPr="00017AC9">
        <w:t>3 dieses Vertrags) erteilen.</w:t>
      </w:r>
    </w:p>
    <w:p w:rsidR="005C3A26" w:rsidRDefault="005C3A26" w:rsidP="005C3A26">
      <w:pPr>
        <w:pStyle w:val="Gesetz2"/>
      </w:pPr>
      <w:r w:rsidRPr="00017AC9">
        <w:t xml:space="preserve">Ist </w:t>
      </w:r>
      <w:r>
        <w:t>der</w:t>
      </w:r>
      <w:r w:rsidRPr="00017AC9">
        <w:t xml:space="preserve"> </w:t>
      </w:r>
      <w:r>
        <w:t>Auftragsverarbeiter</w:t>
      </w:r>
      <w:r w:rsidRPr="00017AC9">
        <w:t xml:space="preserve"> gesetzlich zur Bestellung eines Datenschutzbeauftragten verpflichtet, so ist dieser vor Beginn der Vertragsdurchführung zu bestellen. </w:t>
      </w:r>
      <w:r>
        <w:t>Der</w:t>
      </w:r>
      <w:r w:rsidRPr="00017AC9">
        <w:t xml:space="preserve"> </w:t>
      </w:r>
      <w:r>
        <w:t>Auftragsverarbeiter</w:t>
      </w:r>
      <w:r w:rsidRPr="00017AC9">
        <w:t xml:space="preserve"> teilt </w:t>
      </w:r>
      <w:r>
        <w:t>dem</w:t>
      </w:r>
      <w:r w:rsidRPr="00017AC9">
        <w:t xml:space="preserve"> </w:t>
      </w:r>
      <w:r>
        <w:t>Verantwortlichen</w:t>
      </w:r>
      <w:r w:rsidRPr="00017AC9">
        <w:t xml:space="preserve"> dessen Kontaktdaten mit. Entsprechendes gilt bei einem Wechsel in der Person des Datenschutzbeauftragten. </w:t>
      </w:r>
    </w:p>
    <w:p w:rsidR="00C914A3" w:rsidRDefault="00C914A3" w:rsidP="00252798">
      <w:pPr>
        <w:pStyle w:val="Gesetz2"/>
      </w:pPr>
    </w:p>
    <w:p w:rsidR="005C3A26" w:rsidRDefault="005C3A26" w:rsidP="00045BC2">
      <w:pPr>
        <w:pStyle w:val="Gesetz2"/>
        <w:numPr>
          <w:ilvl w:val="0"/>
          <w:numId w:val="0"/>
        </w:numPr>
        <w:ind w:left="993" w:hanging="426"/>
      </w:pPr>
      <w:r>
        <w:fldChar w:fldCharType="begin">
          <w:ffData>
            <w:name w:val="Kontrollkästchen15"/>
            <w:enabled/>
            <w:calcOnExit w:val="0"/>
            <w:checkBox>
              <w:sizeAuto/>
              <w:default w:val="0"/>
            </w:checkBox>
          </w:ffData>
        </w:fldChar>
      </w:r>
      <w:bookmarkStart w:id="29" w:name="Kontrollkästchen15"/>
      <w:r>
        <w:instrText xml:space="preserve"> FORMCHECKBOX </w:instrText>
      </w:r>
      <w:r w:rsidR="00AC6E26">
        <w:fldChar w:fldCharType="separate"/>
      </w:r>
      <w:r>
        <w:fldChar w:fldCharType="end"/>
      </w:r>
      <w:bookmarkEnd w:id="29"/>
      <w:r>
        <w:tab/>
        <w:t xml:space="preserve">Der Auftragsverarbeiter ist nicht in der Union niedergelassen und benennt daher gemäß Art. 27 DS-GVO folgenden Vertreter: </w:t>
      </w:r>
    </w:p>
    <w:p w:rsidR="005C3A26" w:rsidRDefault="005C3A26" w:rsidP="00045BC2">
      <w:pPr>
        <w:ind w:left="993"/>
      </w:pPr>
      <w:r>
        <w:fldChar w:fldCharType="begin">
          <w:ffData>
            <w:name w:val="Text11"/>
            <w:enabled/>
            <w:calcOnExit w:val="0"/>
            <w:textInput>
              <w:default w:val="Vorname, Name, Organisation, Telefon, E-Mail"/>
            </w:textInput>
          </w:ffData>
        </w:fldChar>
      </w:r>
      <w:bookmarkStart w:id="30" w:name="Text11"/>
      <w:r>
        <w:instrText xml:space="preserve"> FORMTEXT </w:instrText>
      </w:r>
      <w:r>
        <w:fldChar w:fldCharType="separate"/>
      </w:r>
      <w:r>
        <w:rPr>
          <w:noProof/>
        </w:rPr>
        <w:t>Vorname, Name, Organisation, Telefon, E-Mail</w:t>
      </w:r>
      <w:r>
        <w:fldChar w:fldCharType="end"/>
      </w:r>
      <w:bookmarkEnd w:id="30"/>
    </w:p>
    <w:p w:rsidR="005C3A26" w:rsidRPr="00017AC9" w:rsidRDefault="005C3A26" w:rsidP="005C3A26">
      <w:pPr>
        <w:pStyle w:val="berschrift1"/>
      </w:pPr>
      <w:r w:rsidRPr="00017AC9">
        <w:t>Technische und organisatorische Maßnahmen</w:t>
      </w:r>
    </w:p>
    <w:p w:rsidR="005C3A26" w:rsidRPr="00017AC9" w:rsidRDefault="005C3A26" w:rsidP="00252798">
      <w:pPr>
        <w:pStyle w:val="Gesetz2"/>
        <w:numPr>
          <w:ilvl w:val="0"/>
          <w:numId w:val="33"/>
        </w:numPr>
      </w:pPr>
      <w:r>
        <w:t>Der</w:t>
      </w:r>
      <w:r w:rsidRPr="00017AC9">
        <w:t xml:space="preserve"> </w:t>
      </w:r>
      <w:r>
        <w:t>Auftragsverarbeiter</w:t>
      </w:r>
      <w:r w:rsidRPr="00017AC9">
        <w:t xml:space="preserve"> erstellt ohne Wissen </w:t>
      </w:r>
      <w:r>
        <w:t>des</w:t>
      </w:r>
      <w:r w:rsidRPr="00017AC9">
        <w:t xml:space="preserve"> </w:t>
      </w:r>
      <w:r>
        <w:t>Verantwortlichen</w:t>
      </w:r>
      <w:r w:rsidRPr="00017AC9">
        <w:t xml:space="preserve"> keine Kopien oder Duplikate der im Auftrag verarbeiteten Daten.</w:t>
      </w:r>
    </w:p>
    <w:p w:rsidR="005C3A26" w:rsidRPr="00017AC9" w:rsidRDefault="005C3A26" w:rsidP="00252798">
      <w:pPr>
        <w:pStyle w:val="Gesetz2"/>
      </w:pPr>
      <w:r>
        <w:t>Der</w:t>
      </w:r>
      <w:r w:rsidRPr="00017AC9">
        <w:t xml:space="preserve"> </w:t>
      </w:r>
      <w:r>
        <w:t>Auftragsverarbeiter</w:t>
      </w:r>
      <w:r w:rsidRPr="00017AC9">
        <w:t xml:space="preserve"> verarbeitet personenbezogene Daten ausschließlich in </w:t>
      </w:r>
      <w:r>
        <w:t>seinen</w:t>
      </w:r>
      <w:r w:rsidRPr="00017AC9">
        <w:t xml:space="preserve"> Geschäftsräumen. Ausnahmen hiervon, z.B. im Rahmen von Heim- oder Telearbeit, sind nur mit vorheriger ausdrücklicher schriftlicher Zustimmung </w:t>
      </w:r>
      <w:r>
        <w:t>des</w:t>
      </w:r>
      <w:r w:rsidRPr="00017AC9">
        <w:t xml:space="preserve"> </w:t>
      </w:r>
      <w:r>
        <w:t>Verantwortlichen</w:t>
      </w:r>
      <w:r w:rsidRPr="00017AC9">
        <w:t xml:space="preserve"> zulässig. </w:t>
      </w:r>
    </w:p>
    <w:p w:rsidR="005C3A26" w:rsidRPr="00017AC9" w:rsidRDefault="005C3A26" w:rsidP="00252798">
      <w:pPr>
        <w:pStyle w:val="Gesetz2"/>
      </w:pPr>
      <w:r>
        <w:t>Der</w:t>
      </w:r>
      <w:r w:rsidRPr="00017AC9">
        <w:t xml:space="preserve"> </w:t>
      </w:r>
      <w:r>
        <w:t>Auftragsverarbeiter</w:t>
      </w:r>
      <w:r w:rsidRPr="00017AC9">
        <w:t xml:space="preserve"> hat Test- und Ausschussmaterial unverzüglich datenschutzgerecht zu vernichten oder </w:t>
      </w:r>
      <w:r>
        <w:t>dem</w:t>
      </w:r>
      <w:r w:rsidRPr="00017AC9">
        <w:t xml:space="preserve"> </w:t>
      </w:r>
      <w:r>
        <w:t>Verantwortlichen</w:t>
      </w:r>
      <w:r w:rsidRPr="00017AC9">
        <w:t xml:space="preserve"> auszuhändigen. Die Löschung bzw. Vernichtung ist </w:t>
      </w:r>
      <w:r>
        <w:t>dem</w:t>
      </w:r>
      <w:r w:rsidRPr="00017AC9">
        <w:t xml:space="preserve"> </w:t>
      </w:r>
      <w:r>
        <w:t>Verantwortlichen</w:t>
      </w:r>
      <w:r w:rsidRPr="00017AC9">
        <w:t xml:space="preserve"> mit Datumsangabe schriftlich zu bestätigen.</w:t>
      </w:r>
    </w:p>
    <w:p w:rsidR="005C3A26" w:rsidRDefault="005C3A26" w:rsidP="00252798">
      <w:pPr>
        <w:pStyle w:val="Gesetz2"/>
      </w:pPr>
      <w:r>
        <w:t>Der</w:t>
      </w:r>
      <w:r w:rsidRPr="00017AC9">
        <w:t xml:space="preserve"> </w:t>
      </w:r>
      <w:r>
        <w:t>Auftragsverarbeiter</w:t>
      </w:r>
      <w:r w:rsidRPr="00017AC9">
        <w:t xml:space="preserve"> sichert zu, dass die verarbeiteten Daten </w:t>
      </w:r>
      <w:r>
        <w:t>des</w:t>
      </w:r>
      <w:r w:rsidRPr="00017AC9">
        <w:t xml:space="preserve"> </w:t>
      </w:r>
      <w:r>
        <w:t>Verantwortlichen</w:t>
      </w:r>
      <w:r w:rsidRPr="00017AC9">
        <w:t xml:space="preserve"> von sonstigen Datenbeständen getrennt werden.</w:t>
      </w:r>
    </w:p>
    <w:p w:rsidR="00C914A3" w:rsidRDefault="00C914A3" w:rsidP="00252798">
      <w:pPr>
        <w:pStyle w:val="Gesetz2"/>
      </w:pPr>
    </w:p>
    <w:p w:rsidR="005C3A26" w:rsidRPr="00806F21" w:rsidRDefault="005C3A26" w:rsidP="00E344A2">
      <w:pPr>
        <w:pStyle w:val="Gesetz2"/>
        <w:numPr>
          <w:ilvl w:val="0"/>
          <w:numId w:val="0"/>
        </w:numPr>
        <w:ind w:left="993" w:hanging="426"/>
      </w:pPr>
      <w:r>
        <w:fldChar w:fldCharType="begin">
          <w:ffData>
            <w:name w:val="Kontrollkästchen28"/>
            <w:enabled/>
            <w:calcOnExit w:val="0"/>
            <w:checkBox>
              <w:sizeAuto/>
              <w:default w:val="0"/>
            </w:checkBox>
          </w:ffData>
        </w:fldChar>
      </w:r>
      <w:r>
        <w:instrText xml:space="preserve"> FORMCHECKBOX </w:instrText>
      </w:r>
      <w:r w:rsidR="00AC6E26">
        <w:fldChar w:fldCharType="separate"/>
      </w:r>
      <w:r>
        <w:fldChar w:fldCharType="end"/>
      </w:r>
      <w:r>
        <w:tab/>
      </w:r>
      <w:r w:rsidRPr="00806F21">
        <w:t xml:space="preserve">Der Auftragsverarbeiter ergreift alle gemäß Art. 32 DS-GVO zur Sicherheit der Verarbeitung erforderlichen Maßnahmen. Insgesamt handelt es sich bei den zu treffenden Maßnahmen um Maßnahmen der Datensicherheit und zur Gewährleistung eines dem Risiko angemessenen Schutzniveaus hinsichtlich der Vertraulichkeit, der Integrität, der Verfügbarkeit sowie der Belastbarkeit der Systeme. Dabei sind der Stand der Technik, die Implementierungskosten und die Art, der Umfang und die Zwecke der Verarbeitung sowie die unterschiedliche Eintrittswahrscheinlichkeit und Schwere des Risikos für die Rechte und Freiheiten natürlicher Personen im Sinne von Art. 32 Abs. 1 DS-GVO zu berücksichtigen. </w:t>
      </w:r>
      <w:r w:rsidR="00E344A2">
        <w:t xml:space="preserve">Der Auftragsverarbeiter hat dazu folgendes Dokument erstellt: </w:t>
      </w:r>
      <w:r w:rsidR="00E344A2">
        <w:fldChar w:fldCharType="begin">
          <w:ffData>
            <w:name w:val="Text19"/>
            <w:enabled/>
            <w:calcOnExit w:val="0"/>
            <w:textInput>
              <w:default w:val="Bezeichnung des Dokuments"/>
            </w:textInput>
          </w:ffData>
        </w:fldChar>
      </w:r>
      <w:bookmarkStart w:id="31" w:name="Text19"/>
      <w:r w:rsidR="00E344A2">
        <w:instrText xml:space="preserve"> FORMTEXT </w:instrText>
      </w:r>
      <w:r w:rsidR="00E344A2">
        <w:fldChar w:fldCharType="separate"/>
      </w:r>
      <w:r w:rsidR="00E344A2">
        <w:rPr>
          <w:noProof/>
        </w:rPr>
        <w:t>Bezeichnung des Dokuments</w:t>
      </w:r>
      <w:r w:rsidR="00E344A2">
        <w:fldChar w:fldCharType="end"/>
      </w:r>
      <w:bookmarkEnd w:id="31"/>
      <w:r w:rsidR="00E344A2">
        <w:t>.</w:t>
      </w:r>
      <w:r w:rsidRPr="00806F21">
        <w:t xml:space="preserve"> Die </w:t>
      </w:r>
      <w:r w:rsidR="00E344A2">
        <w:t>in diesem Dokument</w:t>
      </w:r>
      <w:r w:rsidRPr="00806F21">
        <w:t xml:space="preserve"> festgelegten technischen und organisatorischen Maßnahmen sind Bestandteil dieser Vereinbarung.</w:t>
      </w:r>
    </w:p>
    <w:p w:rsidR="005C3A26" w:rsidRPr="00E52585" w:rsidRDefault="005C3A26" w:rsidP="00E52585">
      <w:pPr>
        <w:pStyle w:val="Gesetz2"/>
        <w:numPr>
          <w:ilvl w:val="0"/>
          <w:numId w:val="0"/>
        </w:numPr>
        <w:ind w:left="502"/>
        <w:rPr>
          <w:i/>
        </w:rPr>
      </w:pPr>
      <w:r w:rsidRPr="00E52585">
        <w:rPr>
          <w:i/>
        </w:rPr>
        <w:t xml:space="preserve">oder </w:t>
      </w:r>
    </w:p>
    <w:p w:rsidR="005C3A26" w:rsidRPr="00806F21" w:rsidRDefault="005C3A26" w:rsidP="00045BC2">
      <w:pPr>
        <w:pStyle w:val="Gesetz2"/>
        <w:numPr>
          <w:ilvl w:val="0"/>
          <w:numId w:val="0"/>
        </w:numPr>
        <w:ind w:left="993" w:hanging="426"/>
      </w:pPr>
      <w:r>
        <w:rPr>
          <w:i/>
        </w:rPr>
        <w:fldChar w:fldCharType="begin">
          <w:ffData>
            <w:name w:val="Kontrollkästchen29"/>
            <w:enabled/>
            <w:calcOnExit w:val="0"/>
            <w:checkBox>
              <w:sizeAuto/>
              <w:default w:val="0"/>
            </w:checkBox>
          </w:ffData>
        </w:fldChar>
      </w:r>
      <w:r>
        <w:rPr>
          <w:i/>
        </w:rPr>
        <w:instrText xml:space="preserve"> FORMCHECKBOX </w:instrText>
      </w:r>
      <w:r w:rsidR="00AC6E26">
        <w:rPr>
          <w:i/>
        </w:rPr>
      </w:r>
      <w:r w:rsidR="00AC6E26">
        <w:rPr>
          <w:i/>
        </w:rPr>
        <w:fldChar w:fldCharType="separate"/>
      </w:r>
      <w:r>
        <w:rPr>
          <w:i/>
        </w:rPr>
        <w:fldChar w:fldCharType="end"/>
      </w:r>
      <w:r>
        <w:rPr>
          <w:i/>
        </w:rPr>
        <w:tab/>
      </w:r>
      <w:r w:rsidRPr="00806F21">
        <w:t>Der Auftragsverarbeiter trifft folgende technische und organisatorische Maßnahmen (TOM):</w:t>
      </w:r>
    </w:p>
    <w:p w:rsidR="005C3A26" w:rsidRPr="00806F21" w:rsidRDefault="005C3A26" w:rsidP="00C914A3">
      <w:pPr>
        <w:pStyle w:val="Gesetz2"/>
        <w:numPr>
          <w:ilvl w:val="1"/>
          <w:numId w:val="27"/>
        </w:numPr>
      </w:pPr>
      <w:r w:rsidRPr="00806F21">
        <w:lastRenderedPageBreak/>
        <w:t>Hinsichtlich der Sicherstellung der Vertraulichkeit, z.B.</w:t>
      </w:r>
    </w:p>
    <w:p w:rsidR="005C3A26" w:rsidRPr="00806F21" w:rsidRDefault="005C3A26" w:rsidP="00ED14AD">
      <w:pPr>
        <w:pStyle w:val="Gesetz2"/>
        <w:numPr>
          <w:ilvl w:val="0"/>
          <w:numId w:val="0"/>
        </w:numPr>
        <w:ind w:left="1134"/>
      </w:pPr>
      <w:r>
        <w:fldChar w:fldCharType="begin">
          <w:ffData>
            <w:name w:val="Text14"/>
            <w:enabled/>
            <w:calcOnExit w:val="0"/>
            <w:textInput>
              <w:default w:val="Zugangskontrolle (Kennwort, Sperrmechanismen, Zwei-Faktor-Authentifizierung, Trennung der Daten durch Mandantenfähigkeit, Sandboxing); Zutrittskontrolle (Fenstergitter, Schließsysteme); Pseudonymisierung; Verschlüsselung"/>
            </w:textInput>
          </w:ffData>
        </w:fldChar>
      </w:r>
      <w:bookmarkStart w:id="32" w:name="Text14"/>
      <w:r>
        <w:instrText xml:space="preserve"> FORMTEXT </w:instrText>
      </w:r>
      <w:r>
        <w:fldChar w:fldCharType="separate"/>
      </w:r>
      <w:r>
        <w:rPr>
          <w:noProof/>
        </w:rPr>
        <w:t>Zugangskontrolle (Kennwort, Sperrmechanismen, Zwei-Faktor-Authentifizierung, Trennung der Daten durch Mandantenfähigkeit, Sandboxing); Zutrittskontrolle (Fenstergitter, Schließsysteme); Pseudonymisierung; Verschlüsselung</w:t>
      </w:r>
      <w:r>
        <w:fldChar w:fldCharType="end"/>
      </w:r>
      <w:bookmarkEnd w:id="32"/>
    </w:p>
    <w:p w:rsidR="005C3A26" w:rsidRDefault="005C3A26" w:rsidP="00C914A3">
      <w:pPr>
        <w:pStyle w:val="Gesetz2"/>
        <w:numPr>
          <w:ilvl w:val="1"/>
          <w:numId w:val="27"/>
        </w:numPr>
      </w:pPr>
      <w:r w:rsidRPr="00806F21">
        <w:t>Hinsichtlich der Sicherstellung der Integrität, z.B.</w:t>
      </w:r>
    </w:p>
    <w:p w:rsidR="005C3A26" w:rsidRPr="00806F21" w:rsidRDefault="005C3A26" w:rsidP="00ED14AD">
      <w:pPr>
        <w:pStyle w:val="Gesetz2"/>
        <w:numPr>
          <w:ilvl w:val="0"/>
          <w:numId w:val="0"/>
        </w:numPr>
        <w:ind w:left="1134"/>
      </w:pPr>
      <w:r>
        <w:fldChar w:fldCharType="begin">
          <w:ffData>
            <w:name w:val="Text15"/>
            <w:enabled/>
            <w:calcOnExit w:val="0"/>
            <w:textInput>
              <w:default w:val="Übertragungskontrolle (Verschlüsselung, VPN, Signatur); Verschlüsselung; Eingabekontrolle (Protokollierung)"/>
            </w:textInput>
          </w:ffData>
        </w:fldChar>
      </w:r>
      <w:bookmarkStart w:id="33" w:name="Text15"/>
      <w:r>
        <w:instrText xml:space="preserve"> FORMTEXT </w:instrText>
      </w:r>
      <w:r>
        <w:fldChar w:fldCharType="separate"/>
      </w:r>
      <w:r>
        <w:rPr>
          <w:noProof/>
        </w:rPr>
        <w:t>Übertragungskontrolle (Verschlüsselung, VPN, Signatur); Verschlüsselung; Eingabekontrolle (Protokollierung)</w:t>
      </w:r>
      <w:r>
        <w:fldChar w:fldCharType="end"/>
      </w:r>
      <w:bookmarkEnd w:id="33"/>
    </w:p>
    <w:p w:rsidR="005C3A26" w:rsidRDefault="005C3A26" w:rsidP="00C914A3">
      <w:pPr>
        <w:pStyle w:val="Gesetz2"/>
        <w:numPr>
          <w:ilvl w:val="1"/>
          <w:numId w:val="27"/>
        </w:numPr>
      </w:pPr>
      <w:r w:rsidRPr="00806F21">
        <w:t xml:space="preserve">Hinsichtlich der Sicherstellung der Verfügbarkeit, Belastbarkeit und Resilienz, z.B. </w:t>
      </w:r>
    </w:p>
    <w:p w:rsidR="005C3A26" w:rsidRPr="00806F21" w:rsidRDefault="005C3A26" w:rsidP="00ED14AD">
      <w:pPr>
        <w:pStyle w:val="Gesetz2"/>
        <w:numPr>
          <w:ilvl w:val="0"/>
          <w:numId w:val="0"/>
        </w:numPr>
        <w:ind w:left="1134"/>
      </w:pPr>
      <w:r>
        <w:fldChar w:fldCharType="begin">
          <w:ffData>
            <w:name w:val="Text16"/>
            <w:enabled/>
            <w:calcOnExit w:val="0"/>
            <w:textInput>
              <w:default w:val="Backup-Strategie; USV; Virenschutz; Firewall; Meldewege; Notfallpläne"/>
            </w:textInput>
          </w:ffData>
        </w:fldChar>
      </w:r>
      <w:bookmarkStart w:id="34" w:name="Text16"/>
      <w:r>
        <w:instrText xml:space="preserve"> FORMTEXT </w:instrText>
      </w:r>
      <w:r>
        <w:fldChar w:fldCharType="separate"/>
      </w:r>
      <w:r>
        <w:rPr>
          <w:noProof/>
        </w:rPr>
        <w:t>Backup-Strategie; USV; Virenschutz; Firewall; Meldewege; Notfallpläne</w:t>
      </w:r>
      <w:r>
        <w:fldChar w:fldCharType="end"/>
      </w:r>
      <w:bookmarkEnd w:id="34"/>
    </w:p>
    <w:p w:rsidR="005C3A26" w:rsidRDefault="005C3A26" w:rsidP="00C914A3">
      <w:pPr>
        <w:pStyle w:val="Gesetz2"/>
        <w:numPr>
          <w:ilvl w:val="1"/>
          <w:numId w:val="27"/>
        </w:numPr>
      </w:pPr>
      <w:r w:rsidRPr="00806F21">
        <w:t>Hinsichtlich des Verfahrens zur regelmäßigen Überprüfung, Bewertung und Evaluierung der TOM, z.B.</w:t>
      </w:r>
    </w:p>
    <w:p w:rsidR="005C3A26" w:rsidRPr="00806F21" w:rsidRDefault="005C3A26" w:rsidP="00ED14AD">
      <w:pPr>
        <w:pStyle w:val="Gesetz2"/>
        <w:numPr>
          <w:ilvl w:val="0"/>
          <w:numId w:val="0"/>
        </w:numPr>
        <w:ind w:left="1134"/>
      </w:pPr>
      <w:r>
        <w:fldChar w:fldCharType="begin">
          <w:ffData>
            <w:name w:val="Text17"/>
            <w:enabled/>
            <w:calcOnExit w:val="0"/>
            <w:textInput>
              <w:default w:val="Datenschutz-Mangement; Vorgaben/Umsetzungen/Strategien für Privacy by default und Privacy by design; Auftragskontrolle; Incident-Response-Mangement"/>
            </w:textInput>
          </w:ffData>
        </w:fldChar>
      </w:r>
      <w:bookmarkStart w:id="35" w:name="Text17"/>
      <w:r>
        <w:instrText xml:space="preserve"> FORMTEXT </w:instrText>
      </w:r>
      <w:r>
        <w:fldChar w:fldCharType="separate"/>
      </w:r>
      <w:r>
        <w:rPr>
          <w:noProof/>
        </w:rPr>
        <w:t>Datenschutz-Mangement; Vorgaben/Umsetzungen/Strategien für Privacy by default und Privacy by design; Auftragskontrolle; Incident-Response-Mangement</w:t>
      </w:r>
      <w:r>
        <w:fldChar w:fldCharType="end"/>
      </w:r>
      <w:bookmarkEnd w:id="35"/>
    </w:p>
    <w:p w:rsidR="005C3A26" w:rsidRPr="00716680" w:rsidRDefault="005C3A26" w:rsidP="00252798">
      <w:pPr>
        <w:pStyle w:val="Gesetz2"/>
      </w:pPr>
      <w:r w:rsidRPr="00017AC9">
        <w:t xml:space="preserve">Die in diesem Vertrag vereinbarten technischen und organisatorischen Maßnahmen können im Laufe des Auftragsverhältnisses der technischen und organisatorischen Weiterentwicklung angepasst werden. </w:t>
      </w:r>
      <w:r w:rsidRPr="00716680">
        <w:t xml:space="preserve">Änderungen und Ergänzungen der vereinbarten technischen und organisatorischen Maßnahmen bedürfen einer schriftlichen Mitteilung an die weisungsberechtigte(n) Person(n) </w:t>
      </w:r>
      <w:r>
        <w:t>des</w:t>
      </w:r>
      <w:r w:rsidRPr="00716680">
        <w:t xml:space="preserve"> </w:t>
      </w:r>
      <w:r>
        <w:t>Verantwortlichen</w:t>
      </w:r>
      <w:r w:rsidRPr="00716680">
        <w:t xml:space="preserve"> und des ausdrücklichen Hinweises darauf, dass es sich um eine Änderung bzw. Ergänzung dieser Maßnahmen handelt</w:t>
      </w:r>
      <w:r>
        <w:rPr>
          <w:i/>
        </w:rPr>
        <w:t xml:space="preserve">. </w:t>
      </w:r>
      <w:r>
        <w:t>W</w:t>
      </w:r>
      <w:r w:rsidRPr="00017AC9">
        <w:t xml:space="preserve">esentliche Änderungen der technischen und organisatorischen Maßnahmen </w:t>
      </w:r>
      <w:r>
        <w:t>bedürfen der Zustimmung</w:t>
      </w:r>
      <w:r w:rsidRPr="00017AC9">
        <w:t xml:space="preserve"> </w:t>
      </w:r>
      <w:r>
        <w:t>des</w:t>
      </w:r>
      <w:r w:rsidRPr="00017AC9">
        <w:t xml:space="preserve"> </w:t>
      </w:r>
      <w:r>
        <w:t>Verantwortlichen</w:t>
      </w:r>
      <w:r w:rsidRPr="00017AC9">
        <w:t xml:space="preserve">. Bei allen Änderungen der technischen und organisatorischen Maßnahmen durch </w:t>
      </w:r>
      <w:r>
        <w:t>den</w:t>
      </w:r>
      <w:r w:rsidRPr="00017AC9">
        <w:t xml:space="preserve"> </w:t>
      </w:r>
      <w:r>
        <w:t>Auftragsverarbeiter</w:t>
      </w:r>
      <w:r w:rsidRPr="00017AC9">
        <w:t xml:space="preserve"> darf das Sicherheitsniveau der vereinbarten Maßnahmen nicht unterschritten werden.</w:t>
      </w:r>
      <w:r w:rsidRPr="00A65F0F">
        <w:t xml:space="preserve"> </w:t>
      </w:r>
    </w:p>
    <w:p w:rsidR="005C3A26" w:rsidRPr="00017AC9" w:rsidRDefault="005C3A26" w:rsidP="00B75AA3">
      <w:pPr>
        <w:pStyle w:val="berschrift1"/>
      </w:pPr>
      <w:r w:rsidRPr="00017AC9">
        <w:t>Haftung</w:t>
      </w:r>
    </w:p>
    <w:p w:rsidR="005C3A26" w:rsidRPr="00A90E4E" w:rsidRDefault="005C3A26" w:rsidP="00252798">
      <w:pPr>
        <w:pStyle w:val="Gesetz2"/>
        <w:numPr>
          <w:ilvl w:val="0"/>
          <w:numId w:val="34"/>
        </w:numPr>
      </w:pPr>
      <w:r w:rsidRPr="00017AC9">
        <w:t xml:space="preserve">Ist die </w:t>
      </w:r>
      <w:r>
        <w:t>Verantwortliche</w:t>
      </w:r>
      <w:r w:rsidRPr="00017AC9">
        <w:t xml:space="preserve"> zum Schadensersatz gegenüber </w:t>
      </w:r>
      <w:r>
        <w:t>der betroffenen Person</w:t>
      </w:r>
      <w:r w:rsidRPr="00017AC9">
        <w:t xml:space="preserve"> </w:t>
      </w:r>
      <w:r w:rsidRPr="00A90E4E">
        <w:t>verpflichtet, so stellt der Auftragsverarbeiter den Verantwortlichen von der Haftung frei, soweit der Auftragsverarbeiter oder ein weiterer Auftragsverarbeiter den Schaden schuldhaft herbeigeführt hat.</w:t>
      </w:r>
    </w:p>
    <w:p w:rsidR="005C3A26" w:rsidRPr="00017AC9" w:rsidRDefault="005C3A26" w:rsidP="00252798">
      <w:pPr>
        <w:pStyle w:val="Gesetz2"/>
      </w:pPr>
      <w:r w:rsidRPr="00017AC9">
        <w:t>Im Übrigen gelten für die Haftung die Regelungen des dieser Vereinbarung zugrunde liegenden Vertragsverhältnisses.</w:t>
      </w:r>
    </w:p>
    <w:p w:rsidR="005C3A26" w:rsidRPr="00017AC9" w:rsidRDefault="005C3A26" w:rsidP="00B75AA3">
      <w:pPr>
        <w:pStyle w:val="berschrift1"/>
      </w:pPr>
      <w:r w:rsidRPr="00017AC9">
        <w:t>Sonstiges</w:t>
      </w:r>
    </w:p>
    <w:p w:rsidR="005C3A26" w:rsidRPr="00017AC9" w:rsidRDefault="005C3A26" w:rsidP="00252798">
      <w:pPr>
        <w:pStyle w:val="Gesetz2"/>
        <w:numPr>
          <w:ilvl w:val="0"/>
          <w:numId w:val="35"/>
        </w:numPr>
      </w:pPr>
      <w:r>
        <w:t xml:space="preserve">Änderungen, Ergänzungen und Nebenabreden dieses Vertrages bedürfen der Schriftform. </w:t>
      </w:r>
    </w:p>
    <w:p w:rsidR="005C3A26" w:rsidRPr="00017AC9" w:rsidRDefault="005C3A26" w:rsidP="00252798">
      <w:pPr>
        <w:pStyle w:val="Gesetz2"/>
      </w:pPr>
      <w:r w:rsidRPr="00017AC9">
        <w:t xml:space="preserve">Sollten in dieser Vereinbarung eine oder mehrere Bestimmungen unwirksam oder undurchführbar sein oder werden, so wird die Wirksamkeit der übrigen Vertragsbestimmungen hierdurch nicht berührt. Die Vertragspartner werden die unwirksame oder undurchführbare Bestimmung durch eine Bestimmung ersetzen, die deren Sinn und Zweck am nächsten kommt. Gleiches gilt für den Fall einer ungewollten Regelungslücke. </w:t>
      </w:r>
    </w:p>
    <w:p w:rsidR="00B75AA3" w:rsidRDefault="00B75AA3" w:rsidP="00B75AA3">
      <w:pPr>
        <w:pStyle w:val="KeinLeerraum"/>
      </w:pPr>
    </w:p>
    <w:p w:rsidR="00B75AA3" w:rsidRDefault="00B75AA3" w:rsidP="00B75AA3">
      <w:pPr>
        <w:pStyle w:val="KeinLeerraum"/>
      </w:pPr>
    </w:p>
    <w:p w:rsidR="00B75AA3" w:rsidRDefault="00B75AA3" w:rsidP="00B75AA3">
      <w:pPr>
        <w:pStyle w:val="KeinLeerraum"/>
      </w:pPr>
    </w:p>
    <w:p w:rsidR="00B75AA3" w:rsidRDefault="00B75AA3" w:rsidP="00B75AA3">
      <w:pPr>
        <w:pStyle w:val="KeinLeerraum"/>
      </w:pPr>
    </w:p>
    <w:p w:rsidR="00B75AA3" w:rsidRDefault="00B75AA3" w:rsidP="00B75AA3">
      <w:pPr>
        <w:pStyle w:val="KeinLeerraum"/>
      </w:pPr>
    </w:p>
    <w:p w:rsidR="00B75AA3" w:rsidRDefault="00B75AA3" w:rsidP="00B75AA3">
      <w:pPr>
        <w:pStyle w:val="KeinLeerraum"/>
      </w:pPr>
    </w:p>
    <w:p w:rsidR="00B75AA3" w:rsidRDefault="00B75AA3" w:rsidP="00B75AA3">
      <w:pPr>
        <w:pStyle w:val="KeinLeerraum"/>
      </w:pPr>
    </w:p>
    <w:p w:rsidR="00B75AA3" w:rsidRDefault="00B75AA3" w:rsidP="00B75AA3">
      <w:pPr>
        <w:pStyle w:val="KeinLeerraum"/>
      </w:pPr>
    </w:p>
    <w:p w:rsidR="005C3A26" w:rsidRPr="00017AC9" w:rsidRDefault="009E19B6" w:rsidP="00B75AA3">
      <w:pPr>
        <w:pStyle w:val="KeinLeerraum"/>
      </w:pPr>
      <w:r>
        <w:fldChar w:fldCharType="begin">
          <w:ffData>
            <w:name w:val="Text18"/>
            <w:enabled/>
            <w:calcOnExit w:val="0"/>
            <w:statusText w:type="text" w:val="Ort, Datum "/>
            <w:textInput>
              <w:default w:val="Ort, Datum"/>
            </w:textInput>
          </w:ffData>
        </w:fldChar>
      </w:r>
      <w:bookmarkStart w:id="36" w:name="Text18"/>
      <w:r>
        <w:instrText xml:space="preserve"> FORMTEXT </w:instrText>
      </w:r>
      <w:r>
        <w:fldChar w:fldCharType="separate"/>
      </w:r>
      <w:r>
        <w:rPr>
          <w:noProof/>
        </w:rPr>
        <w:t>Ort, Datum</w:t>
      </w:r>
      <w:r>
        <w:fldChar w:fldCharType="end"/>
      </w:r>
      <w:bookmarkEnd w:id="36"/>
      <w:r w:rsidR="005C3A26" w:rsidRPr="00017AC9">
        <w:tab/>
      </w:r>
      <w:r w:rsidR="005C3A26" w:rsidRPr="00017AC9">
        <w:tab/>
      </w:r>
      <w:r w:rsidR="005C3A26" w:rsidRPr="00017AC9">
        <w:tab/>
      </w:r>
      <w:r w:rsidR="005C3A26" w:rsidRPr="00017AC9">
        <w:tab/>
      </w:r>
      <w:r w:rsidR="005C3A26" w:rsidRPr="00017AC9">
        <w:tab/>
      </w:r>
      <w:r w:rsidR="005C3A26" w:rsidRPr="00017AC9">
        <w:tab/>
      </w:r>
      <w:r w:rsidR="004F6683" w:rsidRPr="00A03517">
        <w:rPr>
          <w:rStyle w:val="FuzeileZchn"/>
        </w:rPr>
        <w:fldChar w:fldCharType="begin">
          <w:ffData>
            <w:name w:val="Text18"/>
            <w:enabled/>
            <w:calcOnExit w:val="0"/>
            <w:statusText w:type="text" w:val="Ort, Datum "/>
            <w:textInput>
              <w:default w:val="Ort, Datum"/>
            </w:textInput>
          </w:ffData>
        </w:fldChar>
      </w:r>
      <w:r w:rsidR="004F6683" w:rsidRPr="00A03517">
        <w:rPr>
          <w:rStyle w:val="FuzeileZchn"/>
        </w:rPr>
        <w:instrText xml:space="preserve"> FORMTEXT </w:instrText>
      </w:r>
      <w:r w:rsidR="004F6683" w:rsidRPr="00A03517">
        <w:rPr>
          <w:rStyle w:val="FuzeileZchn"/>
        </w:rPr>
      </w:r>
      <w:r w:rsidR="004F6683" w:rsidRPr="00A03517">
        <w:rPr>
          <w:rStyle w:val="FuzeileZchn"/>
        </w:rPr>
        <w:fldChar w:fldCharType="separate"/>
      </w:r>
      <w:r w:rsidR="004F6683" w:rsidRPr="00A03517">
        <w:rPr>
          <w:rStyle w:val="FuzeileZchn"/>
        </w:rPr>
        <w:t>Ort, Datum</w:t>
      </w:r>
      <w:r w:rsidR="004F6683" w:rsidRPr="00A03517">
        <w:rPr>
          <w:rStyle w:val="FuzeileZchn"/>
        </w:rPr>
        <w:fldChar w:fldCharType="end"/>
      </w:r>
      <w:r w:rsidR="004F6683">
        <w:t xml:space="preserve"> </w:t>
      </w:r>
    </w:p>
    <w:p w:rsidR="005C3A26" w:rsidRPr="00017AC9" w:rsidRDefault="005C3A26" w:rsidP="00B75AA3">
      <w:pPr>
        <w:pStyle w:val="KeinLeerraum"/>
      </w:pPr>
    </w:p>
    <w:p w:rsidR="005C3A26" w:rsidRPr="00017AC9" w:rsidRDefault="005C3A26" w:rsidP="00B75AA3">
      <w:pPr>
        <w:pStyle w:val="KeinLeerraum"/>
      </w:pPr>
      <w:r w:rsidRPr="00017AC9">
        <w:t>_______________________</w:t>
      </w:r>
      <w:r w:rsidRPr="00017AC9">
        <w:tab/>
      </w:r>
      <w:r w:rsidRPr="00017AC9">
        <w:tab/>
      </w:r>
      <w:r w:rsidRPr="00017AC9">
        <w:tab/>
      </w:r>
      <w:r w:rsidRPr="00017AC9">
        <w:tab/>
        <w:t>_________________________</w:t>
      </w:r>
    </w:p>
    <w:p w:rsidR="00483FF8" w:rsidRPr="00483FF8" w:rsidRDefault="005C3A26" w:rsidP="00D75B64">
      <w:pPr>
        <w:pStyle w:val="KeinLeerraum"/>
      </w:pPr>
      <w:r w:rsidRPr="00017AC9">
        <w:t xml:space="preserve">Unterschrift </w:t>
      </w:r>
      <w:r>
        <w:t>Verantwortlicher</w:t>
      </w:r>
      <w:r w:rsidRPr="00017AC9">
        <w:t xml:space="preserve"> </w:t>
      </w:r>
      <w:r w:rsidRPr="00017AC9">
        <w:tab/>
      </w:r>
      <w:r w:rsidRPr="00017AC9">
        <w:tab/>
      </w:r>
      <w:r w:rsidRPr="00017AC9">
        <w:tab/>
        <w:t xml:space="preserve">Unterschrift </w:t>
      </w:r>
      <w:r>
        <w:t>Auftragsverarbeiter</w:t>
      </w:r>
    </w:p>
    <w:sectPr w:rsidR="00483FF8" w:rsidRPr="00483FF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5EBD" w:rsidRDefault="00735EBD" w:rsidP="006843D7">
      <w:pPr>
        <w:spacing w:before="0" w:after="0"/>
      </w:pPr>
      <w:r>
        <w:separator/>
      </w:r>
    </w:p>
  </w:endnote>
  <w:endnote w:type="continuationSeparator" w:id="0">
    <w:p w:rsidR="00735EBD" w:rsidRDefault="00735EBD" w:rsidP="006843D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EBD" w:rsidRDefault="00735EBD">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EBD" w:rsidRDefault="00735EBD">
    <w:pPr>
      <w:pStyle w:val="Fuzeil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EBD" w:rsidRDefault="00735EBD">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5EBD" w:rsidRDefault="00735EBD" w:rsidP="006843D7">
      <w:pPr>
        <w:spacing w:before="0" w:after="0"/>
      </w:pPr>
      <w:r>
        <w:separator/>
      </w:r>
    </w:p>
  </w:footnote>
  <w:footnote w:type="continuationSeparator" w:id="0">
    <w:p w:rsidR="00735EBD" w:rsidRDefault="00735EBD" w:rsidP="006843D7">
      <w:pPr>
        <w:spacing w:before="0" w:after="0"/>
      </w:pPr>
      <w:r>
        <w:continuationSeparator/>
      </w:r>
    </w:p>
  </w:footnote>
  <w:footnote w:id="1">
    <w:p w:rsidR="00735EBD" w:rsidRDefault="00735EBD">
      <w:pPr>
        <w:pStyle w:val="Funotentext"/>
      </w:pPr>
      <w:r>
        <w:rPr>
          <w:rStyle w:val="Funotenzeichen"/>
        </w:rPr>
        <w:footnoteRef/>
      </w:r>
      <w:r>
        <w:t xml:space="preserve"> </w:t>
      </w:r>
      <w:r w:rsidRPr="00D955EA">
        <w:rPr>
          <w:rFonts w:ascii="Arial" w:hAnsi="Arial" w:cs="Arial"/>
          <w:sz w:val="20"/>
        </w:rPr>
        <w:t>Wenn möglich sollten hier konkrete Unterstützungsleistungen aufgeführt werden.</w:t>
      </w:r>
    </w:p>
  </w:footnote>
  <w:footnote w:id="2">
    <w:p w:rsidR="00735EBD" w:rsidRDefault="00735EBD">
      <w:pPr>
        <w:pStyle w:val="Funotentext"/>
      </w:pPr>
      <w:r>
        <w:rPr>
          <w:rStyle w:val="Funotenzeichen"/>
        </w:rPr>
        <w:footnoteRef/>
      </w:r>
      <w:r>
        <w:t xml:space="preserve"> </w:t>
      </w:r>
      <w:r w:rsidRPr="00D955EA">
        <w:rPr>
          <w:rFonts w:ascii="Arial" w:hAnsi="Arial" w:cs="Arial"/>
          <w:sz w:val="20"/>
        </w:rPr>
        <w:t>Siehe Fußnote 1</w:t>
      </w:r>
    </w:p>
  </w:footnote>
  <w:footnote w:id="3">
    <w:p w:rsidR="00735EBD" w:rsidRDefault="00735EBD">
      <w:pPr>
        <w:pStyle w:val="Funotentext"/>
      </w:pPr>
      <w:r>
        <w:rPr>
          <w:rStyle w:val="Funotenzeichen"/>
        </w:rPr>
        <w:footnoteRef/>
      </w:r>
      <w:r>
        <w:t xml:space="preserve"> </w:t>
      </w:r>
      <w:r w:rsidRPr="00D955EA">
        <w:rPr>
          <w:rFonts w:ascii="Arial" w:hAnsi="Arial" w:cs="Arial"/>
          <w:sz w:val="20"/>
        </w:rPr>
        <w:t>Siehe Fußnote 1</w:t>
      </w:r>
    </w:p>
  </w:footnote>
  <w:footnote w:id="4">
    <w:p w:rsidR="00735EBD" w:rsidRDefault="00735EBD">
      <w:pPr>
        <w:pStyle w:val="Funotentext"/>
      </w:pPr>
      <w:r>
        <w:rPr>
          <w:rStyle w:val="Funotenzeichen"/>
        </w:rPr>
        <w:footnoteRef/>
      </w:r>
      <w:r>
        <w:t xml:space="preserve"> </w:t>
      </w:r>
      <w:r w:rsidRPr="00D955EA">
        <w:rPr>
          <w:rFonts w:ascii="Arial" w:hAnsi="Arial" w:cs="Arial"/>
          <w:sz w:val="20"/>
        </w:rPr>
        <w:t>Diese Variante der allgemeinen schriftlichen Genehmigung ist nach Art. 28 Abs. 2 DS-GVO sogar ohne die Einschränkungen auf die EU/Angemessenheitsbeschluss möglich. Es muss dann aber bei einem Einsatz eines weiteren Auftragsverarbeiters die Voraussetzungen der Artt. 44 ff. DS-GVO vorliegen. Es wird daher vorgeschlagen, eine Begrenzung auf EU/Angemessenheitsbeschluss vorzunehmen.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EBD" w:rsidRDefault="00735EBD">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EBD" w:rsidRDefault="00735EBD" w:rsidP="00A03517">
    <w:pPr>
      <w:pStyle w:val="Kopfzeile"/>
      <w:ind w:left="49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EBD" w:rsidRDefault="00735EBD">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245E2"/>
    <w:multiLevelType w:val="hybridMultilevel"/>
    <w:tmpl w:val="A150E3F6"/>
    <w:lvl w:ilvl="0" w:tplc="DE66817C">
      <w:start w:val="1"/>
      <w:numFmt w:val="decimal"/>
      <w:lvlText w:val="(%1)"/>
      <w:lvlJc w:val="left"/>
      <w:pPr>
        <w:ind w:left="502" w:hanging="360"/>
      </w:pPr>
      <w:rPr>
        <w:rFonts w:hint="default"/>
      </w:rPr>
    </w:lvl>
    <w:lvl w:ilvl="1" w:tplc="04070017">
      <w:start w:val="1"/>
      <w:numFmt w:val="lowerLetter"/>
      <w:lvlText w:val="%2)"/>
      <w:lvlJc w:val="left"/>
      <w:pPr>
        <w:ind w:left="1070" w:hanging="360"/>
      </w:pPr>
    </w:lvl>
    <w:lvl w:ilvl="2" w:tplc="0407001B" w:tentative="1">
      <w:start w:val="1"/>
      <w:numFmt w:val="lowerRoman"/>
      <w:lvlText w:val="%3."/>
      <w:lvlJc w:val="right"/>
      <w:pPr>
        <w:ind w:left="1658" w:hanging="180"/>
      </w:pPr>
    </w:lvl>
    <w:lvl w:ilvl="3" w:tplc="0407000F" w:tentative="1">
      <w:start w:val="1"/>
      <w:numFmt w:val="decimal"/>
      <w:lvlText w:val="%4."/>
      <w:lvlJc w:val="left"/>
      <w:pPr>
        <w:ind w:left="2378" w:hanging="360"/>
      </w:pPr>
    </w:lvl>
    <w:lvl w:ilvl="4" w:tplc="04070019" w:tentative="1">
      <w:start w:val="1"/>
      <w:numFmt w:val="lowerLetter"/>
      <w:lvlText w:val="%5."/>
      <w:lvlJc w:val="left"/>
      <w:pPr>
        <w:ind w:left="3098" w:hanging="360"/>
      </w:pPr>
    </w:lvl>
    <w:lvl w:ilvl="5" w:tplc="0407001B" w:tentative="1">
      <w:start w:val="1"/>
      <w:numFmt w:val="lowerRoman"/>
      <w:lvlText w:val="%6."/>
      <w:lvlJc w:val="right"/>
      <w:pPr>
        <w:ind w:left="3818" w:hanging="180"/>
      </w:pPr>
    </w:lvl>
    <w:lvl w:ilvl="6" w:tplc="0407000F" w:tentative="1">
      <w:start w:val="1"/>
      <w:numFmt w:val="decimal"/>
      <w:lvlText w:val="%7."/>
      <w:lvlJc w:val="left"/>
      <w:pPr>
        <w:ind w:left="4538" w:hanging="360"/>
      </w:pPr>
    </w:lvl>
    <w:lvl w:ilvl="7" w:tplc="04070019" w:tentative="1">
      <w:start w:val="1"/>
      <w:numFmt w:val="lowerLetter"/>
      <w:lvlText w:val="%8."/>
      <w:lvlJc w:val="left"/>
      <w:pPr>
        <w:ind w:left="5258" w:hanging="360"/>
      </w:pPr>
    </w:lvl>
    <w:lvl w:ilvl="8" w:tplc="0407001B" w:tentative="1">
      <w:start w:val="1"/>
      <w:numFmt w:val="lowerRoman"/>
      <w:lvlText w:val="%9."/>
      <w:lvlJc w:val="right"/>
      <w:pPr>
        <w:ind w:left="5978" w:hanging="180"/>
      </w:pPr>
    </w:lvl>
  </w:abstractNum>
  <w:abstractNum w:abstractNumId="1" w15:restartNumberingAfterBreak="0">
    <w:nsid w:val="019D0F9A"/>
    <w:multiLevelType w:val="hybridMultilevel"/>
    <w:tmpl w:val="871E2F40"/>
    <w:lvl w:ilvl="0" w:tplc="ED5EBC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5D84751"/>
    <w:multiLevelType w:val="hybridMultilevel"/>
    <w:tmpl w:val="45809992"/>
    <w:lvl w:ilvl="0" w:tplc="ED5EBC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C453708"/>
    <w:multiLevelType w:val="hybridMultilevel"/>
    <w:tmpl w:val="B568CD68"/>
    <w:lvl w:ilvl="0" w:tplc="ED5EBC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6AD7D76"/>
    <w:multiLevelType w:val="hybridMultilevel"/>
    <w:tmpl w:val="BBF0594E"/>
    <w:lvl w:ilvl="0" w:tplc="DE66817C">
      <w:start w:val="1"/>
      <w:numFmt w:val="decimal"/>
      <w:lvlText w:val="(%1)"/>
      <w:lvlJc w:val="left"/>
      <w:pPr>
        <w:ind w:left="502" w:hanging="360"/>
      </w:pPr>
      <w:rPr>
        <w:rFonts w:hint="default"/>
      </w:rPr>
    </w:lvl>
    <w:lvl w:ilvl="1" w:tplc="04070017">
      <w:start w:val="1"/>
      <w:numFmt w:val="lowerLetter"/>
      <w:lvlText w:val="%2)"/>
      <w:lvlJc w:val="left"/>
      <w:pPr>
        <w:ind w:left="938" w:hanging="360"/>
      </w:pPr>
    </w:lvl>
    <w:lvl w:ilvl="2" w:tplc="0407001B" w:tentative="1">
      <w:start w:val="1"/>
      <w:numFmt w:val="lowerRoman"/>
      <w:lvlText w:val="%3."/>
      <w:lvlJc w:val="right"/>
      <w:pPr>
        <w:ind w:left="1658" w:hanging="180"/>
      </w:pPr>
    </w:lvl>
    <w:lvl w:ilvl="3" w:tplc="0407000F" w:tentative="1">
      <w:start w:val="1"/>
      <w:numFmt w:val="decimal"/>
      <w:lvlText w:val="%4."/>
      <w:lvlJc w:val="left"/>
      <w:pPr>
        <w:ind w:left="2378" w:hanging="360"/>
      </w:pPr>
    </w:lvl>
    <w:lvl w:ilvl="4" w:tplc="04070019" w:tentative="1">
      <w:start w:val="1"/>
      <w:numFmt w:val="lowerLetter"/>
      <w:lvlText w:val="%5."/>
      <w:lvlJc w:val="left"/>
      <w:pPr>
        <w:ind w:left="3098" w:hanging="360"/>
      </w:pPr>
    </w:lvl>
    <w:lvl w:ilvl="5" w:tplc="0407001B" w:tentative="1">
      <w:start w:val="1"/>
      <w:numFmt w:val="lowerRoman"/>
      <w:lvlText w:val="%6."/>
      <w:lvlJc w:val="right"/>
      <w:pPr>
        <w:ind w:left="3818" w:hanging="180"/>
      </w:pPr>
    </w:lvl>
    <w:lvl w:ilvl="6" w:tplc="0407000F" w:tentative="1">
      <w:start w:val="1"/>
      <w:numFmt w:val="decimal"/>
      <w:lvlText w:val="%7."/>
      <w:lvlJc w:val="left"/>
      <w:pPr>
        <w:ind w:left="4538" w:hanging="360"/>
      </w:pPr>
    </w:lvl>
    <w:lvl w:ilvl="7" w:tplc="04070019" w:tentative="1">
      <w:start w:val="1"/>
      <w:numFmt w:val="lowerLetter"/>
      <w:lvlText w:val="%8."/>
      <w:lvlJc w:val="left"/>
      <w:pPr>
        <w:ind w:left="5258" w:hanging="360"/>
      </w:pPr>
    </w:lvl>
    <w:lvl w:ilvl="8" w:tplc="0407001B" w:tentative="1">
      <w:start w:val="1"/>
      <w:numFmt w:val="lowerRoman"/>
      <w:lvlText w:val="%9."/>
      <w:lvlJc w:val="right"/>
      <w:pPr>
        <w:ind w:left="5978" w:hanging="180"/>
      </w:pPr>
    </w:lvl>
  </w:abstractNum>
  <w:abstractNum w:abstractNumId="5" w15:restartNumberingAfterBreak="0">
    <w:nsid w:val="2C4470C7"/>
    <w:multiLevelType w:val="hybridMultilevel"/>
    <w:tmpl w:val="474C9A3C"/>
    <w:lvl w:ilvl="0" w:tplc="ED5EBCA8">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302D7A27"/>
    <w:multiLevelType w:val="hybridMultilevel"/>
    <w:tmpl w:val="0D8E70CA"/>
    <w:lvl w:ilvl="0" w:tplc="ED5EBC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E35455F"/>
    <w:multiLevelType w:val="hybridMultilevel"/>
    <w:tmpl w:val="E4FC1E4A"/>
    <w:lvl w:ilvl="0" w:tplc="ED5EBC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5F56893"/>
    <w:multiLevelType w:val="hybridMultilevel"/>
    <w:tmpl w:val="25768AD0"/>
    <w:lvl w:ilvl="0" w:tplc="85B86416">
      <w:start w:val="1"/>
      <w:numFmt w:val="decimal"/>
      <w:lvlText w:val="(%1)"/>
      <w:lvlJc w:val="left"/>
      <w:pPr>
        <w:ind w:left="720" w:hanging="360"/>
      </w:pPr>
      <w:rPr>
        <w:rFonts w:hint="default"/>
      </w:rPr>
    </w:lvl>
    <w:lvl w:ilvl="1" w:tplc="04070017">
      <w:start w:val="1"/>
      <w:numFmt w:val="lowerLetter"/>
      <w:lvlText w:val="%2)"/>
      <w:lvlJc w:val="left"/>
      <w:pPr>
        <w:ind w:left="786"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73D0187"/>
    <w:multiLevelType w:val="hybridMultilevel"/>
    <w:tmpl w:val="4AAABC82"/>
    <w:lvl w:ilvl="0" w:tplc="85B86416">
      <w:start w:val="1"/>
      <w:numFmt w:val="decimal"/>
      <w:pStyle w:val="Gesetz2"/>
      <w:lvlText w:val="(%1)"/>
      <w:lvlJc w:val="left"/>
      <w:pPr>
        <w:ind w:left="502" w:hanging="360"/>
      </w:pPr>
      <w:rPr>
        <w:rFonts w:hint="default"/>
      </w:rPr>
    </w:lvl>
    <w:lvl w:ilvl="1" w:tplc="04070017">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0" w15:restartNumberingAfterBreak="0">
    <w:nsid w:val="5A7E4ABA"/>
    <w:multiLevelType w:val="hybridMultilevel"/>
    <w:tmpl w:val="EAF095B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DB071B4"/>
    <w:multiLevelType w:val="hybridMultilevel"/>
    <w:tmpl w:val="A8F2BCB8"/>
    <w:lvl w:ilvl="0" w:tplc="ED5EBC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1A6602C"/>
    <w:multiLevelType w:val="hybridMultilevel"/>
    <w:tmpl w:val="6E229E52"/>
    <w:lvl w:ilvl="0" w:tplc="A3569196">
      <w:start w:val="1"/>
      <w:numFmt w:val="decimal"/>
      <w:pStyle w:val="berschrift1"/>
      <w:lvlText w:val="§ %1"/>
      <w:lvlJc w:val="left"/>
      <w:pPr>
        <w:ind w:left="786"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6C24779A"/>
    <w:multiLevelType w:val="hybridMultilevel"/>
    <w:tmpl w:val="71F090E2"/>
    <w:lvl w:ilvl="0" w:tplc="024EAE2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DFD54A9"/>
    <w:multiLevelType w:val="hybridMultilevel"/>
    <w:tmpl w:val="5AEA53BC"/>
    <w:lvl w:ilvl="0" w:tplc="ED5EBCA8">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5" w15:restartNumberingAfterBreak="0">
    <w:nsid w:val="74B81989"/>
    <w:multiLevelType w:val="hybridMultilevel"/>
    <w:tmpl w:val="74D6C386"/>
    <w:lvl w:ilvl="0" w:tplc="ED5EBC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6B60318"/>
    <w:multiLevelType w:val="hybridMultilevel"/>
    <w:tmpl w:val="8E2CCB9A"/>
    <w:lvl w:ilvl="0" w:tplc="024EAE20">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7E4164A2"/>
    <w:multiLevelType w:val="hybridMultilevel"/>
    <w:tmpl w:val="03A88838"/>
    <w:lvl w:ilvl="0" w:tplc="ED5EBCA8">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F221A5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0"/>
  </w:num>
  <w:num w:numId="3">
    <w:abstractNumId w:val="0"/>
    <w:lvlOverride w:ilvl="0">
      <w:startOverride w:val="1"/>
    </w:lvlOverride>
  </w:num>
  <w:num w:numId="4">
    <w:abstractNumId w:val="16"/>
  </w:num>
  <w:num w:numId="5">
    <w:abstractNumId w:val="0"/>
    <w:lvlOverride w:ilvl="0">
      <w:startOverride w:val="1"/>
    </w:lvlOverride>
  </w:num>
  <w:num w:numId="6">
    <w:abstractNumId w:val="13"/>
  </w:num>
  <w:num w:numId="7">
    <w:abstractNumId w:val="0"/>
    <w:lvlOverride w:ilvl="0">
      <w:startOverride w:val="1"/>
    </w:lvlOverride>
  </w:num>
  <w:num w:numId="8">
    <w:abstractNumId w:val="0"/>
    <w:lvlOverride w:ilvl="0">
      <w:startOverride w:val="1"/>
    </w:lvlOverride>
  </w:num>
  <w:num w:numId="9">
    <w:abstractNumId w:val="10"/>
  </w:num>
  <w:num w:numId="10">
    <w:abstractNumId w:val="4"/>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3"/>
  </w:num>
  <w:num w:numId="17">
    <w:abstractNumId w:val="5"/>
  </w:num>
  <w:num w:numId="18">
    <w:abstractNumId w:val="14"/>
  </w:num>
  <w:num w:numId="19">
    <w:abstractNumId w:val="6"/>
  </w:num>
  <w:num w:numId="20">
    <w:abstractNumId w:val="11"/>
  </w:num>
  <w:num w:numId="21">
    <w:abstractNumId w:val="1"/>
  </w:num>
  <w:num w:numId="22">
    <w:abstractNumId w:val="15"/>
  </w:num>
  <w:num w:numId="23">
    <w:abstractNumId w:val="17"/>
  </w:num>
  <w:num w:numId="24">
    <w:abstractNumId w:val="2"/>
  </w:num>
  <w:num w:numId="25">
    <w:abstractNumId w:val="18"/>
  </w:num>
  <w:num w:numId="26">
    <w:abstractNumId w:val="7"/>
  </w:num>
  <w:num w:numId="27">
    <w:abstractNumId w:val="9"/>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removePersonalInformation/>
  <w:removeDateAndTime/>
  <w:proofState w:spelling="clean" w:grammar="clean"/>
  <w:documentProtection w:edit="forms" w:enforcement="1"/>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6D1"/>
    <w:rsid w:val="00045BC2"/>
    <w:rsid w:val="0005297C"/>
    <w:rsid w:val="000A05E5"/>
    <w:rsid w:val="000D151B"/>
    <w:rsid w:val="000E0A25"/>
    <w:rsid w:val="001579AD"/>
    <w:rsid w:val="0016681B"/>
    <w:rsid w:val="00173208"/>
    <w:rsid w:val="001906D1"/>
    <w:rsid w:val="001953E9"/>
    <w:rsid w:val="001B7786"/>
    <w:rsid w:val="00252798"/>
    <w:rsid w:val="002F76EF"/>
    <w:rsid w:val="00483FF8"/>
    <w:rsid w:val="004F6683"/>
    <w:rsid w:val="005B5F37"/>
    <w:rsid w:val="005C3A26"/>
    <w:rsid w:val="005C40E5"/>
    <w:rsid w:val="006843D7"/>
    <w:rsid w:val="00735EBD"/>
    <w:rsid w:val="0079799B"/>
    <w:rsid w:val="007A1023"/>
    <w:rsid w:val="007E7328"/>
    <w:rsid w:val="008E7237"/>
    <w:rsid w:val="00916BD3"/>
    <w:rsid w:val="00957057"/>
    <w:rsid w:val="00957CD1"/>
    <w:rsid w:val="009C04BA"/>
    <w:rsid w:val="009E19B6"/>
    <w:rsid w:val="00A03517"/>
    <w:rsid w:val="00A90E4E"/>
    <w:rsid w:val="00AC422F"/>
    <w:rsid w:val="00AC6E26"/>
    <w:rsid w:val="00AD69C1"/>
    <w:rsid w:val="00B17F24"/>
    <w:rsid w:val="00B75AA3"/>
    <w:rsid w:val="00C914A3"/>
    <w:rsid w:val="00CF0306"/>
    <w:rsid w:val="00CF6581"/>
    <w:rsid w:val="00D12BE8"/>
    <w:rsid w:val="00D75B64"/>
    <w:rsid w:val="00DB2675"/>
    <w:rsid w:val="00DB360A"/>
    <w:rsid w:val="00E344A2"/>
    <w:rsid w:val="00E52585"/>
    <w:rsid w:val="00E70911"/>
    <w:rsid w:val="00E87C2C"/>
    <w:rsid w:val="00ED14AD"/>
    <w:rsid w:val="00F50D7E"/>
    <w:rsid w:val="00F907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A90E4E"/>
    <w:pPr>
      <w:spacing w:before="160" w:line="240" w:lineRule="auto"/>
      <w:jc w:val="both"/>
    </w:pPr>
    <w:rPr>
      <w:rFonts w:ascii="Arial" w:hAnsi="Arial"/>
    </w:rPr>
  </w:style>
  <w:style w:type="paragraph" w:styleId="berschrift1">
    <w:name w:val="heading 1"/>
    <w:basedOn w:val="Standard"/>
    <w:next w:val="Standard"/>
    <w:link w:val="berschrift1Zchn1"/>
    <w:uiPriority w:val="9"/>
    <w:qFormat/>
    <w:rsid w:val="00CF0306"/>
    <w:pPr>
      <w:keepNext/>
      <w:keepLines/>
      <w:numPr>
        <w:numId w:val="1"/>
      </w:numPr>
      <w:spacing w:before="240"/>
      <w:ind w:left="425" w:hanging="425"/>
      <w:outlineLvl w:val="0"/>
    </w:pPr>
    <w:rPr>
      <w:rFonts w:eastAsiaTheme="majorEastAsia" w:cstheme="majorBidi"/>
      <w:b/>
      <w:color w:val="000000" w:themeColor="text1"/>
      <w:sz w:val="24"/>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1906D1"/>
    <w:pPr>
      <w:pBdr>
        <w:bottom w:val="single" w:sz="8" w:space="4" w:color="4F81BD"/>
      </w:pBdr>
      <w:spacing w:before="600" w:after="600"/>
      <w:contextualSpacing/>
      <w:jc w:val="center"/>
    </w:pPr>
    <w:rPr>
      <w:rFonts w:ascii="Cambria" w:eastAsia="Times New Roman" w:hAnsi="Cambria" w:cs="Times New Roman"/>
      <w:spacing w:val="5"/>
      <w:kern w:val="28"/>
      <w:sz w:val="52"/>
      <w:szCs w:val="52"/>
    </w:rPr>
  </w:style>
  <w:style w:type="character" w:customStyle="1" w:styleId="TitelZchn">
    <w:name w:val="Titel Zchn"/>
    <w:basedOn w:val="Absatz-Standardschriftart"/>
    <w:link w:val="Titel"/>
    <w:uiPriority w:val="10"/>
    <w:rsid w:val="001906D1"/>
    <w:rPr>
      <w:rFonts w:ascii="Cambria" w:eastAsia="Times New Roman" w:hAnsi="Cambria" w:cs="Times New Roman"/>
      <w:spacing w:val="5"/>
      <w:kern w:val="28"/>
      <w:sz w:val="52"/>
      <w:szCs w:val="52"/>
    </w:rPr>
  </w:style>
  <w:style w:type="paragraph" w:styleId="Untertitel">
    <w:name w:val="Subtitle"/>
    <w:aliases w:val="Hinweis"/>
    <w:basedOn w:val="Standard"/>
    <w:next w:val="Standard"/>
    <w:link w:val="UntertitelZchn"/>
    <w:uiPriority w:val="11"/>
    <w:qFormat/>
    <w:rsid w:val="005C40E5"/>
    <w:pPr>
      <w:numPr>
        <w:ilvl w:val="1"/>
      </w:numPr>
      <w:spacing w:before="120" w:after="120"/>
    </w:pPr>
    <w:rPr>
      <w:rFonts w:eastAsiaTheme="minorEastAsia"/>
      <w:color w:val="000000" w:themeColor="text1"/>
      <w:spacing w:val="15"/>
    </w:rPr>
  </w:style>
  <w:style w:type="character" w:customStyle="1" w:styleId="UntertitelZchn">
    <w:name w:val="Untertitel Zchn"/>
    <w:aliases w:val="Hinweis Zchn"/>
    <w:basedOn w:val="Absatz-Standardschriftart"/>
    <w:link w:val="Untertitel"/>
    <w:uiPriority w:val="11"/>
    <w:rsid w:val="005C40E5"/>
    <w:rPr>
      <w:rFonts w:ascii="Arial" w:eastAsiaTheme="minorEastAsia" w:hAnsi="Arial"/>
      <w:color w:val="000000" w:themeColor="text1"/>
      <w:spacing w:val="15"/>
    </w:rPr>
  </w:style>
  <w:style w:type="paragraph" w:styleId="KeinLeerraum">
    <w:name w:val="No Spacing"/>
    <w:aliases w:val="Rubrum"/>
    <w:uiPriority w:val="1"/>
    <w:qFormat/>
    <w:rsid w:val="001906D1"/>
    <w:pPr>
      <w:spacing w:after="0" w:line="240" w:lineRule="auto"/>
    </w:pPr>
    <w:rPr>
      <w:rFonts w:ascii="Arial" w:hAnsi="Arial"/>
    </w:rPr>
  </w:style>
  <w:style w:type="character" w:customStyle="1" w:styleId="berschrift1Zchn">
    <w:name w:val="Überschrift 1 Zchn"/>
    <w:basedOn w:val="Absatz-Standardschriftart"/>
    <w:uiPriority w:val="9"/>
    <w:rsid w:val="00173208"/>
    <w:rPr>
      <w:rFonts w:ascii="Arial" w:eastAsiaTheme="majorEastAsia" w:hAnsi="Arial" w:cstheme="majorBidi"/>
      <w:color w:val="2E74B5" w:themeColor="accent1" w:themeShade="BF"/>
      <w:sz w:val="32"/>
      <w:szCs w:val="32"/>
    </w:rPr>
  </w:style>
  <w:style w:type="paragraph" w:styleId="Listenabsatz">
    <w:name w:val="List Paragraph"/>
    <w:basedOn w:val="Standard"/>
    <w:uiPriority w:val="34"/>
    <w:qFormat/>
    <w:rsid w:val="006843D7"/>
    <w:pPr>
      <w:spacing w:before="0" w:after="40"/>
      <w:ind w:left="720"/>
      <w:contextualSpacing/>
    </w:pPr>
    <w:rPr>
      <w:rFonts w:ascii="Calibri" w:eastAsia="Calibri" w:hAnsi="Calibri" w:cs="Times New Roman"/>
    </w:rPr>
  </w:style>
  <w:style w:type="character" w:customStyle="1" w:styleId="berschrift1Zchn1">
    <w:name w:val="Überschrift 1 Zchn1"/>
    <w:basedOn w:val="Absatz-Standardschriftart"/>
    <w:link w:val="berschrift1"/>
    <w:uiPriority w:val="9"/>
    <w:rsid w:val="00CF0306"/>
    <w:rPr>
      <w:rFonts w:ascii="Arial" w:eastAsiaTheme="majorEastAsia" w:hAnsi="Arial" w:cstheme="majorBidi"/>
      <w:b/>
      <w:color w:val="000000" w:themeColor="text1"/>
      <w:sz w:val="24"/>
      <w:szCs w:val="32"/>
    </w:rPr>
  </w:style>
  <w:style w:type="paragraph" w:styleId="Funotentext">
    <w:name w:val="footnote text"/>
    <w:basedOn w:val="Standard"/>
    <w:link w:val="FunotentextZchn"/>
    <w:uiPriority w:val="99"/>
    <w:semiHidden/>
    <w:unhideWhenUsed/>
    <w:rsid w:val="005C3A26"/>
    <w:pPr>
      <w:spacing w:before="0" w:after="0"/>
    </w:pPr>
    <w:rPr>
      <w:rFonts w:ascii="Calibri" w:eastAsia="Calibri" w:hAnsi="Calibri" w:cs="Times New Roman"/>
      <w:szCs w:val="20"/>
    </w:rPr>
  </w:style>
  <w:style w:type="character" w:customStyle="1" w:styleId="FunotentextZchn">
    <w:name w:val="Fußnotentext Zchn"/>
    <w:basedOn w:val="Absatz-Standardschriftart"/>
    <w:link w:val="Funotentext"/>
    <w:uiPriority w:val="99"/>
    <w:semiHidden/>
    <w:rsid w:val="005C3A26"/>
    <w:rPr>
      <w:rFonts w:ascii="Calibri" w:eastAsia="Calibri" w:hAnsi="Calibri" w:cs="Times New Roman"/>
      <w:szCs w:val="20"/>
    </w:rPr>
  </w:style>
  <w:style w:type="character" w:styleId="Funotenzeichen">
    <w:name w:val="footnote reference"/>
    <w:uiPriority w:val="99"/>
    <w:semiHidden/>
    <w:unhideWhenUsed/>
    <w:rsid w:val="005C3A26"/>
    <w:rPr>
      <w:vertAlign w:val="superscript"/>
    </w:rPr>
  </w:style>
  <w:style w:type="character" w:styleId="Hyperlink">
    <w:name w:val="Hyperlink"/>
    <w:uiPriority w:val="99"/>
    <w:unhideWhenUsed/>
    <w:rsid w:val="005C3A26"/>
    <w:rPr>
      <w:color w:val="0000FF"/>
      <w:u w:val="single"/>
    </w:rPr>
  </w:style>
  <w:style w:type="paragraph" w:styleId="Kopfzeile">
    <w:name w:val="header"/>
    <w:basedOn w:val="Standard"/>
    <w:link w:val="KopfzeileZchn"/>
    <w:uiPriority w:val="99"/>
    <w:unhideWhenUsed/>
    <w:rsid w:val="00A03517"/>
    <w:pPr>
      <w:tabs>
        <w:tab w:val="center" w:pos="4536"/>
        <w:tab w:val="right" w:pos="9072"/>
      </w:tabs>
      <w:spacing w:before="0" w:after="0"/>
    </w:pPr>
  </w:style>
  <w:style w:type="character" w:customStyle="1" w:styleId="KopfzeileZchn">
    <w:name w:val="Kopfzeile Zchn"/>
    <w:basedOn w:val="Absatz-Standardschriftart"/>
    <w:link w:val="Kopfzeile"/>
    <w:uiPriority w:val="99"/>
    <w:rsid w:val="00A03517"/>
    <w:rPr>
      <w:rFonts w:ascii="Arial" w:hAnsi="Arial"/>
    </w:rPr>
  </w:style>
  <w:style w:type="paragraph" w:styleId="Fuzeile">
    <w:name w:val="footer"/>
    <w:basedOn w:val="Standard"/>
    <w:link w:val="FuzeileZchn"/>
    <w:uiPriority w:val="99"/>
    <w:unhideWhenUsed/>
    <w:rsid w:val="008E7237"/>
    <w:pPr>
      <w:tabs>
        <w:tab w:val="center" w:pos="4536"/>
        <w:tab w:val="right" w:pos="9072"/>
      </w:tabs>
      <w:spacing w:before="0" w:after="0"/>
    </w:pPr>
  </w:style>
  <w:style w:type="character" w:customStyle="1" w:styleId="FuzeileZchn">
    <w:name w:val="Fußzeile Zchn"/>
    <w:basedOn w:val="Absatz-Standardschriftart"/>
    <w:link w:val="Fuzeile"/>
    <w:uiPriority w:val="99"/>
    <w:rsid w:val="00A03517"/>
    <w:rPr>
      <w:rFonts w:ascii="Arial" w:hAnsi="Arial"/>
    </w:rPr>
  </w:style>
  <w:style w:type="character" w:styleId="Buchtitel">
    <w:name w:val="Book Title"/>
    <w:basedOn w:val="Absatz-Standardschriftart"/>
    <w:uiPriority w:val="33"/>
    <w:qFormat/>
    <w:rsid w:val="000A05E5"/>
    <w:rPr>
      <w:b/>
      <w:bCs/>
      <w:i/>
      <w:iCs/>
      <w:spacing w:val="5"/>
    </w:rPr>
  </w:style>
  <w:style w:type="paragraph" w:customStyle="1" w:styleId="Gesetz2">
    <w:name w:val="Gesetz 2"/>
    <w:basedOn w:val="Standard"/>
    <w:rsid w:val="00A90E4E"/>
    <w:pPr>
      <w:numPr>
        <w:numId w:val="27"/>
      </w:numPr>
    </w:pPr>
  </w:style>
  <w:style w:type="paragraph" w:styleId="Sprechblasentext">
    <w:name w:val="Balloon Text"/>
    <w:basedOn w:val="Standard"/>
    <w:link w:val="SprechblasentextZchn"/>
    <w:uiPriority w:val="99"/>
    <w:semiHidden/>
    <w:unhideWhenUsed/>
    <w:rsid w:val="00E52585"/>
    <w:pPr>
      <w:spacing w:before="0"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52585"/>
    <w:rPr>
      <w:rFonts w:ascii="Segoe UI" w:hAnsi="Segoe UI" w:cs="Segoe UI"/>
      <w:sz w:val="18"/>
      <w:szCs w:val="18"/>
    </w:rPr>
  </w:style>
  <w:style w:type="character" w:styleId="SchwacherVerweis">
    <w:name w:val="Subtle Reference"/>
    <w:basedOn w:val="Absatz-Standardschriftart"/>
    <w:uiPriority w:val="31"/>
    <w:qFormat/>
    <w:rsid w:val="005B5F37"/>
    <w:rPr>
      <w:smallCaps/>
      <w:color w:val="5A5A5A" w:themeColor="text1" w:themeTint="A5"/>
    </w:rPr>
  </w:style>
  <w:style w:type="paragraph" w:styleId="HTMLVorformatiert">
    <w:name w:val="HTML Preformatted"/>
    <w:basedOn w:val="Standard"/>
    <w:link w:val="HTMLVorformatiertZchn"/>
    <w:uiPriority w:val="99"/>
    <w:semiHidden/>
    <w:unhideWhenUsed/>
    <w:rsid w:val="00735EBD"/>
    <w:pPr>
      <w:spacing w:before="0" w:after="0"/>
    </w:pPr>
    <w:rPr>
      <w:rFonts w:ascii="Consolas" w:hAnsi="Consolas" w:cs="Consolas"/>
      <w:sz w:val="20"/>
      <w:szCs w:val="20"/>
    </w:rPr>
  </w:style>
  <w:style w:type="character" w:customStyle="1" w:styleId="HTMLVorformatiertZchn">
    <w:name w:val="HTML Vorformatiert Zchn"/>
    <w:basedOn w:val="Absatz-Standardschriftart"/>
    <w:link w:val="HTMLVorformatiert"/>
    <w:uiPriority w:val="99"/>
    <w:semiHidden/>
    <w:rsid w:val="00735EBD"/>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050672">
      <w:bodyDiv w:val="1"/>
      <w:marLeft w:val="0"/>
      <w:marRight w:val="0"/>
      <w:marTop w:val="0"/>
      <w:marBottom w:val="0"/>
      <w:divBdr>
        <w:top w:val="none" w:sz="0" w:space="0" w:color="auto"/>
        <w:left w:val="none" w:sz="0" w:space="0" w:color="auto"/>
        <w:bottom w:val="none" w:sz="0" w:space="0" w:color="auto"/>
        <w:right w:val="none" w:sz="0" w:space="0" w:color="auto"/>
      </w:divBdr>
    </w:div>
    <w:div w:id="1363484077">
      <w:bodyDiv w:val="1"/>
      <w:marLeft w:val="0"/>
      <w:marRight w:val="0"/>
      <w:marTop w:val="0"/>
      <w:marBottom w:val="0"/>
      <w:divBdr>
        <w:top w:val="none" w:sz="0" w:space="0" w:color="auto"/>
        <w:left w:val="none" w:sz="0" w:space="0" w:color="auto"/>
        <w:bottom w:val="none" w:sz="0" w:space="0" w:color="auto"/>
        <w:right w:val="none" w:sz="0" w:space="0" w:color="auto"/>
      </w:divBdr>
    </w:div>
    <w:div w:id="149160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CD060-976B-4922-9744-E1DB49900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87F7A59.dotm</Template>
  <TotalTime>0</TotalTime>
  <Pages>9</Pages>
  <Words>3030</Words>
  <Characters>19091</Characters>
  <Application>Microsoft Office Word</Application>
  <DocSecurity>0</DocSecurity>
  <Lines>159</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2017-11-22T13:28:00Z</dcterms:created>
  <dcterms:modified xsi:type="dcterms:W3CDTF">2018-01-18T14:17:00Z</dcterms:modified>
</cp:coreProperties>
</file>